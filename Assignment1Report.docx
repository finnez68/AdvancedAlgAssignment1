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0707" w14:textId="77777777" w:rsidR="005E1A54" w:rsidRDefault="009C7BE2" w:rsidP="009C7BE2">
      <w:pPr>
        <w:pStyle w:val="Heading1"/>
        <w:rPr>
          <w:color w:val="auto"/>
        </w:rPr>
      </w:pPr>
      <w:bookmarkStart w:id="0" w:name="_Toc238734182"/>
      <w:bookmarkStart w:id="1" w:name="_Toc241314091"/>
      <w:bookmarkStart w:id="2" w:name="_Toc241689352"/>
      <w:r w:rsidRPr="009C7BE2">
        <w:rPr>
          <w:color w:val="auto"/>
        </w:rPr>
        <w:t>ASS</w:t>
      </w:r>
      <w:r>
        <w:rPr>
          <w:color w:val="auto"/>
        </w:rPr>
        <w:t>IGNMENT COVERSHEET</w:t>
      </w:r>
      <w:bookmarkEnd w:id="0"/>
      <w:bookmarkEnd w:id="1"/>
      <w:bookmarkEnd w:id="2"/>
    </w:p>
    <w:p w14:paraId="6E074878" w14:textId="77777777" w:rsidR="009C7BE2" w:rsidRPr="004D54B1" w:rsidRDefault="009C7BE2" w:rsidP="009C7BE2">
      <w:pPr>
        <w:rPr>
          <w:rFonts w:ascii="Arial" w:hAnsi="Arial"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90"/>
        <w:gridCol w:w="360"/>
        <w:gridCol w:w="1350"/>
        <w:gridCol w:w="1800"/>
        <w:gridCol w:w="720"/>
        <w:gridCol w:w="900"/>
        <w:gridCol w:w="1800"/>
      </w:tblGrid>
      <w:tr w:rsidR="009C7BE2" w14:paraId="0A797D5C" w14:textId="77777777" w:rsidTr="009C7BE2">
        <w:trPr>
          <w:trHeight w:val="399"/>
          <w:jc w:val="center"/>
        </w:trPr>
        <w:tc>
          <w:tcPr>
            <w:tcW w:w="10440" w:type="dxa"/>
            <w:gridSpan w:val="8"/>
            <w:tcBorders>
              <w:top w:val="nil"/>
              <w:left w:val="single" w:sz="4" w:space="0" w:color="auto"/>
              <w:bottom w:val="nil"/>
              <w:right w:val="single" w:sz="4" w:space="0" w:color="auto"/>
            </w:tcBorders>
            <w:shd w:val="clear" w:color="auto" w:fill="0C0C0C"/>
            <w:vAlign w:val="center"/>
            <w:hideMark/>
          </w:tcPr>
          <w:p w14:paraId="28742343" w14:textId="77777777" w:rsidR="009C7BE2" w:rsidRDefault="009C7BE2">
            <w:pPr>
              <w:tabs>
                <w:tab w:val="left" w:pos="59"/>
              </w:tabs>
              <w:rPr>
                <w:rFonts w:ascii="Arial" w:eastAsia="Arial Unicode MS" w:hAnsi="Arial" w:cs="Arial"/>
                <w:b/>
                <w:sz w:val="28"/>
                <w:lang w:val="en-US"/>
              </w:rPr>
            </w:pPr>
            <w:r>
              <w:rPr>
                <w:rFonts w:ascii="Arial" w:eastAsia="Arial Unicode MS" w:hAnsi="Arial" w:cs="Arial"/>
                <w:b/>
                <w:sz w:val="16"/>
              </w:rPr>
              <w:tab/>
            </w:r>
            <w:r>
              <w:rPr>
                <w:rFonts w:ascii="Arial" w:eastAsia="Arial Unicode MS" w:hAnsi="Arial" w:cs="Arial"/>
                <w:b/>
                <w:sz w:val="28"/>
              </w:rPr>
              <w:t>UTS: ENGINEERING &amp; INFORMATION TECHNOLOGY</w:t>
            </w:r>
          </w:p>
        </w:tc>
      </w:tr>
      <w:tr w:rsidR="009C7BE2" w14:paraId="19FA5030" w14:textId="77777777" w:rsidTr="009C7BE2">
        <w:trPr>
          <w:trHeight w:hRule="exact" w:val="1887"/>
          <w:jc w:val="center"/>
        </w:trPr>
        <w:tc>
          <w:tcPr>
            <w:tcW w:w="3420" w:type="dxa"/>
            <w:tcBorders>
              <w:top w:val="single" w:sz="4" w:space="0" w:color="auto"/>
              <w:left w:val="single" w:sz="4" w:space="0" w:color="auto"/>
              <w:bottom w:val="single" w:sz="4" w:space="0" w:color="auto"/>
              <w:right w:val="single" w:sz="4" w:space="0" w:color="auto"/>
            </w:tcBorders>
          </w:tcPr>
          <w:p w14:paraId="71CAF8DA" w14:textId="77777777" w:rsidR="009C7BE2" w:rsidRDefault="009C7BE2">
            <w:pPr>
              <w:jc w:val="center"/>
              <w:rPr>
                <w:rFonts w:ascii="Arial" w:eastAsia="Arial Unicode MS" w:hAnsi="Arial" w:cs="Arial"/>
                <w:b/>
                <w:sz w:val="16"/>
                <w:lang w:val="en-US"/>
              </w:rPr>
            </w:pPr>
          </w:p>
          <w:p w14:paraId="12B9B983" w14:textId="77777777" w:rsidR="009C7BE2" w:rsidRDefault="009C7BE2" w:rsidP="00FE4E38">
            <w:pPr>
              <w:jc w:val="center"/>
              <w:rPr>
                <w:rFonts w:ascii="Arial" w:eastAsia="Arial Unicode MS" w:hAnsi="Arial" w:cs="Arial"/>
                <w:b/>
                <w:sz w:val="16"/>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342596AE" w14:textId="764E9FE2" w:rsidR="004013BD" w:rsidRDefault="006F73F8" w:rsidP="00FE4E38">
            <w:pPr>
              <w:jc w:val="center"/>
              <w:rPr>
                <w:rFonts w:ascii="Arial" w:eastAsia="Arial Unicode MS" w:hAnsi="Arial" w:cs="Arial"/>
                <w:sz w:val="20"/>
                <w:lang w:val="en-US"/>
              </w:rPr>
            </w:pPr>
            <w:r>
              <w:rPr>
                <w:rFonts w:ascii="Arial" w:eastAsia="Arial Unicode MS" w:hAnsi="Arial" w:cs="Arial"/>
                <w:sz w:val="20"/>
                <w:lang w:val="en-US"/>
              </w:rPr>
              <w:t>41080</w:t>
            </w:r>
            <w:r w:rsidR="004013BD">
              <w:rPr>
                <w:rFonts w:ascii="Arial" w:eastAsia="Arial Unicode MS" w:hAnsi="Arial" w:cs="Arial"/>
                <w:sz w:val="20"/>
                <w:lang w:val="en-US"/>
              </w:rPr>
              <w:t xml:space="preserve"> </w:t>
            </w:r>
          </w:p>
          <w:p w14:paraId="7A0E82DF" w14:textId="0D01A1F5" w:rsidR="004D54B1" w:rsidRDefault="006F73F8" w:rsidP="00FE4E38">
            <w:pPr>
              <w:jc w:val="center"/>
              <w:rPr>
                <w:rFonts w:ascii="Arial" w:eastAsia="Arial Unicode MS" w:hAnsi="Arial" w:cs="Arial"/>
                <w:sz w:val="20"/>
                <w:lang w:val="en-US"/>
              </w:rPr>
            </w:pPr>
            <w:r>
              <w:rPr>
                <w:rFonts w:ascii="Arial" w:eastAsia="Arial Unicode MS" w:hAnsi="Arial" w:cs="Arial"/>
                <w:sz w:val="20"/>
                <w:lang w:val="en-US"/>
              </w:rPr>
              <w:t>Theory of Computing Science</w:t>
            </w:r>
          </w:p>
        </w:tc>
        <w:tc>
          <w:tcPr>
            <w:tcW w:w="5220" w:type="dxa"/>
            <w:gridSpan w:val="6"/>
            <w:tcBorders>
              <w:top w:val="single" w:sz="4" w:space="0" w:color="auto"/>
              <w:left w:val="single" w:sz="4" w:space="0" w:color="auto"/>
              <w:bottom w:val="single" w:sz="4" w:space="0" w:color="auto"/>
              <w:right w:val="single" w:sz="4" w:space="0" w:color="auto"/>
            </w:tcBorders>
          </w:tcPr>
          <w:p w14:paraId="19BF8C44" w14:textId="77777777" w:rsidR="009C7BE2" w:rsidRDefault="009C7BE2">
            <w:pPr>
              <w:jc w:val="center"/>
              <w:rPr>
                <w:rFonts w:ascii="Arial" w:eastAsia="Arial Unicode MS" w:hAnsi="Arial" w:cs="Arial"/>
                <w:b/>
                <w:sz w:val="16"/>
                <w:lang w:val="en-US"/>
              </w:rPr>
            </w:pPr>
          </w:p>
          <w:p w14:paraId="6474CBDE" w14:textId="77777777" w:rsidR="009C7BE2" w:rsidRDefault="009C7BE2">
            <w:pPr>
              <w:jc w:val="center"/>
              <w:rPr>
                <w:rFonts w:ascii="Arial" w:eastAsia="Arial Unicode MS" w:hAnsi="Arial" w:cs="Arial"/>
                <w:b/>
                <w:sz w:val="16"/>
              </w:rPr>
            </w:pPr>
            <w:r>
              <w:rPr>
                <w:rFonts w:ascii="Arial" w:eastAsia="Arial Unicode MS" w:hAnsi="Arial" w:cs="Arial"/>
                <w:b/>
                <w:sz w:val="16"/>
              </w:rPr>
              <w:t xml:space="preserve">NAME OF STUDENT(s) </w:t>
            </w:r>
            <w:r w:rsidRPr="00FE4E38">
              <w:rPr>
                <w:rFonts w:ascii="Arial" w:eastAsia="Arial Unicode MS" w:hAnsi="Arial" w:cs="Arial"/>
                <w:sz w:val="16"/>
              </w:rPr>
              <w:t>(PRINT CLEARLY)</w:t>
            </w:r>
          </w:p>
          <w:p w14:paraId="3F21B00D" w14:textId="77777777" w:rsidR="004013BD" w:rsidRDefault="004013BD">
            <w:pPr>
              <w:jc w:val="center"/>
              <w:rPr>
                <w:rFonts w:ascii="Arial" w:eastAsia="Arial Unicode MS" w:hAnsi="Arial" w:cs="Arial"/>
                <w:iCs/>
                <w:sz w:val="20"/>
                <w:szCs w:val="32"/>
              </w:rPr>
            </w:pPr>
          </w:p>
          <w:p w14:paraId="6FBDE235" w14:textId="019152CA" w:rsidR="009C7BE2" w:rsidRPr="004013BD" w:rsidRDefault="004013BD">
            <w:pPr>
              <w:jc w:val="center"/>
              <w:rPr>
                <w:rFonts w:ascii="Arial" w:eastAsia="Arial Unicode MS" w:hAnsi="Arial" w:cs="Arial"/>
                <w:iCs/>
                <w:sz w:val="20"/>
                <w:szCs w:val="32"/>
              </w:rPr>
            </w:pPr>
            <w:r>
              <w:rPr>
                <w:rFonts w:ascii="Arial" w:eastAsia="Arial Unicode MS" w:hAnsi="Arial" w:cs="Arial"/>
                <w:iCs/>
                <w:sz w:val="20"/>
                <w:szCs w:val="32"/>
              </w:rPr>
              <w:t>Finley Ellis</w:t>
            </w:r>
          </w:p>
          <w:p w14:paraId="629BEDEF" w14:textId="77777777" w:rsidR="009C7BE2" w:rsidRPr="004013BD" w:rsidRDefault="009C7BE2">
            <w:pPr>
              <w:jc w:val="center"/>
              <w:rPr>
                <w:rFonts w:ascii="Arial" w:eastAsia="Arial Unicode MS" w:hAnsi="Arial" w:cs="Arial"/>
                <w:iCs/>
                <w:sz w:val="12"/>
              </w:rPr>
            </w:pPr>
          </w:p>
          <w:p w14:paraId="1303CC35" w14:textId="77777777" w:rsidR="009C7BE2" w:rsidRDefault="009C7BE2">
            <w:pPr>
              <w:jc w:val="center"/>
              <w:rPr>
                <w:rFonts w:ascii="Arial" w:eastAsia="Arial Unicode MS" w:hAnsi="Arial" w:cs="Arial"/>
                <w:i/>
                <w:sz w:val="12"/>
              </w:rPr>
            </w:pPr>
          </w:p>
          <w:p w14:paraId="13BDD3B1" w14:textId="77777777" w:rsidR="009C7BE2" w:rsidRDefault="009C7BE2">
            <w:pPr>
              <w:jc w:val="center"/>
              <w:rPr>
                <w:rFonts w:ascii="Arial" w:eastAsia="Arial Unicode MS" w:hAnsi="Arial" w:cs="Arial"/>
                <w:i/>
                <w:sz w:val="12"/>
              </w:rPr>
            </w:pPr>
          </w:p>
          <w:p w14:paraId="746ED6E2" w14:textId="77777777" w:rsidR="009C7BE2" w:rsidRDefault="009C7BE2">
            <w:pPr>
              <w:jc w:val="center"/>
              <w:rPr>
                <w:rFonts w:ascii="Arial" w:eastAsia="Arial Unicode MS" w:hAnsi="Arial" w:cs="Arial"/>
                <w:i/>
                <w:sz w:val="12"/>
              </w:rPr>
            </w:pPr>
          </w:p>
          <w:p w14:paraId="5B369509" w14:textId="77777777" w:rsidR="009C7BE2" w:rsidRDefault="009C7BE2">
            <w:pPr>
              <w:jc w:val="center"/>
              <w:rPr>
                <w:rFonts w:ascii="Arial" w:eastAsia="Arial Unicode MS" w:hAnsi="Arial" w:cs="Arial"/>
                <w:i/>
                <w:sz w:val="12"/>
              </w:rPr>
            </w:pPr>
          </w:p>
          <w:p w14:paraId="58005AB3" w14:textId="77777777" w:rsidR="009C7BE2" w:rsidRDefault="009C7BE2">
            <w:pPr>
              <w:jc w:val="center"/>
              <w:rPr>
                <w:rFonts w:ascii="Arial" w:eastAsia="Arial Unicode MS" w:hAnsi="Arial" w:cs="Arial"/>
                <w:i/>
                <w:sz w:val="12"/>
              </w:rPr>
            </w:pPr>
          </w:p>
          <w:p w14:paraId="20A47C77" w14:textId="77777777" w:rsidR="009C7BE2" w:rsidRDefault="009C7BE2">
            <w:pPr>
              <w:jc w:val="center"/>
              <w:rPr>
                <w:rFonts w:ascii="Arial" w:eastAsia="Arial Unicode MS" w:hAnsi="Arial" w:cs="Arial"/>
                <w:i/>
                <w:sz w:val="12"/>
              </w:rPr>
            </w:pPr>
          </w:p>
          <w:p w14:paraId="6147A93C" w14:textId="77777777" w:rsidR="009C7BE2" w:rsidRDefault="009C7BE2">
            <w:pPr>
              <w:jc w:val="center"/>
              <w:rPr>
                <w:rFonts w:ascii="Arial" w:eastAsia="Arial Unicode MS" w:hAnsi="Arial" w:cs="Arial"/>
                <w:i/>
                <w:sz w:val="12"/>
              </w:rPr>
            </w:pPr>
          </w:p>
          <w:p w14:paraId="153451FE" w14:textId="77777777" w:rsidR="009C7BE2" w:rsidRDefault="009C7BE2">
            <w:pPr>
              <w:jc w:val="center"/>
              <w:rPr>
                <w:rFonts w:ascii="Arial" w:eastAsia="Arial Unicode MS" w:hAnsi="Arial" w:cs="Arial"/>
                <w:i/>
                <w:sz w:val="12"/>
              </w:rPr>
            </w:pPr>
          </w:p>
          <w:p w14:paraId="133A4608" w14:textId="77777777" w:rsidR="009C7BE2" w:rsidRDefault="009C7BE2">
            <w:pPr>
              <w:jc w:val="center"/>
              <w:rPr>
                <w:rFonts w:ascii="Arial" w:eastAsia="Arial Unicode MS" w:hAnsi="Arial" w:cs="Arial"/>
                <w:i/>
                <w:sz w:val="12"/>
              </w:rPr>
            </w:pPr>
          </w:p>
          <w:p w14:paraId="3D9D62B2" w14:textId="77777777" w:rsidR="009C7BE2" w:rsidRDefault="009C7BE2">
            <w:pPr>
              <w:jc w:val="center"/>
              <w:rPr>
                <w:rFonts w:ascii="Arial" w:eastAsia="Arial Unicode MS" w:hAnsi="Arial" w:cs="Arial"/>
                <w:i/>
                <w:sz w:val="14"/>
                <w:lang w:val="en-US"/>
              </w:rPr>
            </w:pPr>
            <w:r>
              <w:rPr>
                <w:rFonts w:ascii="Arial" w:eastAsia="Arial Unicode MS" w:hAnsi="Arial" w:cs="Arial"/>
                <w:i/>
                <w:sz w:val="12"/>
              </w:rPr>
              <w:t>SURNAME                                                       FIRST NAME</w:t>
            </w:r>
          </w:p>
        </w:tc>
        <w:tc>
          <w:tcPr>
            <w:tcW w:w="1800" w:type="dxa"/>
            <w:tcBorders>
              <w:top w:val="single" w:sz="4" w:space="0" w:color="auto"/>
              <w:left w:val="single" w:sz="4" w:space="0" w:color="auto"/>
              <w:bottom w:val="single" w:sz="4" w:space="0" w:color="auto"/>
              <w:right w:val="single" w:sz="4" w:space="0" w:color="auto"/>
            </w:tcBorders>
          </w:tcPr>
          <w:p w14:paraId="59E00C92" w14:textId="77777777" w:rsidR="009C7BE2" w:rsidRDefault="009C7BE2">
            <w:pPr>
              <w:jc w:val="center"/>
              <w:rPr>
                <w:rFonts w:ascii="Arial" w:eastAsia="Arial Unicode MS" w:hAnsi="Arial" w:cs="Arial"/>
                <w:b/>
                <w:sz w:val="16"/>
                <w:lang w:val="en-US"/>
              </w:rPr>
            </w:pPr>
          </w:p>
          <w:p w14:paraId="034F28F1" w14:textId="77777777" w:rsidR="009C7BE2" w:rsidRDefault="00FE4E38">
            <w:pPr>
              <w:jc w:val="center"/>
              <w:rPr>
                <w:rFonts w:ascii="Arial" w:eastAsia="Arial Unicode MS" w:hAnsi="Arial" w:cs="Arial"/>
                <w:b/>
                <w:sz w:val="16"/>
              </w:rPr>
            </w:pPr>
            <w:r>
              <w:rPr>
                <w:rFonts w:ascii="Arial" w:eastAsia="Arial Unicode MS" w:hAnsi="Arial" w:cs="Arial"/>
                <w:b/>
                <w:sz w:val="16"/>
              </w:rPr>
              <w:t>STUDENT ID(s)</w:t>
            </w:r>
          </w:p>
          <w:p w14:paraId="634D3084" w14:textId="77777777" w:rsidR="004D54B1" w:rsidRDefault="004D54B1">
            <w:pPr>
              <w:jc w:val="center"/>
              <w:rPr>
                <w:rFonts w:ascii="Arial" w:eastAsia="Arial Unicode MS" w:hAnsi="Arial" w:cs="Arial"/>
                <w:sz w:val="16"/>
                <w:lang w:val="en-US"/>
              </w:rPr>
            </w:pPr>
          </w:p>
          <w:p w14:paraId="0EE2483F" w14:textId="64401D98" w:rsidR="004013BD" w:rsidRPr="004013BD" w:rsidRDefault="004013BD">
            <w:pPr>
              <w:jc w:val="center"/>
              <w:rPr>
                <w:rFonts w:ascii="Arial" w:eastAsia="Arial Unicode MS" w:hAnsi="Arial" w:cs="Arial"/>
                <w:sz w:val="20"/>
                <w:szCs w:val="24"/>
                <w:lang w:val="en-US"/>
              </w:rPr>
            </w:pPr>
            <w:r>
              <w:rPr>
                <w:rFonts w:ascii="Arial" w:eastAsia="Arial Unicode MS" w:hAnsi="Arial" w:cs="Arial"/>
                <w:sz w:val="20"/>
                <w:szCs w:val="24"/>
                <w:lang w:val="en-US"/>
              </w:rPr>
              <w:t>24786853</w:t>
            </w:r>
          </w:p>
        </w:tc>
      </w:tr>
      <w:tr w:rsidR="009C7BE2" w14:paraId="1DA08D9D" w14:textId="77777777" w:rsidTr="009C7BE2">
        <w:trPr>
          <w:trHeight w:hRule="exact" w:val="1021"/>
          <w:jc w:val="center"/>
        </w:trPr>
        <w:tc>
          <w:tcPr>
            <w:tcW w:w="5220" w:type="dxa"/>
            <w:gridSpan w:val="4"/>
            <w:tcBorders>
              <w:top w:val="single" w:sz="4" w:space="0" w:color="auto"/>
              <w:left w:val="single" w:sz="4" w:space="0" w:color="auto"/>
              <w:bottom w:val="single" w:sz="4" w:space="0" w:color="auto"/>
              <w:right w:val="single" w:sz="4" w:space="0" w:color="auto"/>
            </w:tcBorders>
            <w:hideMark/>
          </w:tcPr>
          <w:p w14:paraId="32E30DDE" w14:textId="77777777" w:rsidR="009C7BE2" w:rsidRDefault="009C7BE2">
            <w:pPr>
              <w:jc w:val="center"/>
              <w:rPr>
                <w:rFonts w:ascii="Arial" w:eastAsia="Arial Unicode MS" w:hAnsi="Arial" w:cs="Arial"/>
                <w:b/>
                <w:sz w:val="16"/>
              </w:rPr>
            </w:pPr>
            <w:r>
              <w:rPr>
                <w:rFonts w:ascii="Arial" w:eastAsia="Arial Unicode MS" w:hAnsi="Arial" w:cs="Arial"/>
                <w:b/>
                <w:sz w:val="16"/>
              </w:rPr>
              <w:t>STUDENT EMAIL</w:t>
            </w:r>
          </w:p>
          <w:p w14:paraId="20218FB9" w14:textId="77777777" w:rsidR="004D54B1" w:rsidRDefault="004D54B1">
            <w:pPr>
              <w:jc w:val="center"/>
              <w:rPr>
                <w:rFonts w:ascii="Arial" w:eastAsia="Arial Unicode MS" w:hAnsi="Arial" w:cs="Arial"/>
                <w:sz w:val="16"/>
                <w:lang w:val="en-US"/>
              </w:rPr>
            </w:pPr>
          </w:p>
          <w:p w14:paraId="4B97BB9D" w14:textId="237638D1" w:rsidR="004013BD" w:rsidRPr="004013BD" w:rsidRDefault="004013BD">
            <w:pPr>
              <w:jc w:val="center"/>
              <w:rPr>
                <w:rFonts w:ascii="Arial" w:eastAsia="Arial Unicode MS" w:hAnsi="Arial" w:cs="Arial"/>
                <w:sz w:val="20"/>
                <w:szCs w:val="24"/>
                <w:lang w:val="en-US"/>
              </w:rPr>
            </w:pPr>
            <w:hyperlink r:id="rId11" w:history="1">
              <w:r w:rsidRPr="003F74A3">
                <w:rPr>
                  <w:rStyle w:val="Hyperlink"/>
                  <w:rFonts w:ascii="Arial" w:eastAsia="Arial Unicode MS" w:hAnsi="Arial" w:cs="Arial"/>
                  <w:sz w:val="20"/>
                  <w:szCs w:val="24"/>
                  <w:lang w:val="en-US"/>
                </w:rPr>
                <w:t>Finley.Ellis@student.uts.edu.au</w:t>
              </w:r>
            </w:hyperlink>
          </w:p>
        </w:tc>
        <w:tc>
          <w:tcPr>
            <w:tcW w:w="5220" w:type="dxa"/>
            <w:gridSpan w:val="4"/>
            <w:tcBorders>
              <w:top w:val="single" w:sz="4" w:space="0" w:color="auto"/>
              <w:left w:val="single" w:sz="4" w:space="0" w:color="auto"/>
              <w:bottom w:val="single" w:sz="4" w:space="0" w:color="auto"/>
              <w:right w:val="single" w:sz="4" w:space="0" w:color="auto"/>
            </w:tcBorders>
            <w:hideMark/>
          </w:tcPr>
          <w:p w14:paraId="17055832" w14:textId="77777777" w:rsidR="009C7BE2" w:rsidRDefault="009C7BE2">
            <w:pPr>
              <w:jc w:val="center"/>
              <w:rPr>
                <w:rFonts w:ascii="Arial" w:eastAsia="Arial Unicode MS" w:hAnsi="Arial" w:cs="Arial"/>
                <w:b/>
                <w:sz w:val="16"/>
              </w:rPr>
            </w:pPr>
            <w:r>
              <w:rPr>
                <w:rFonts w:ascii="Arial" w:eastAsia="Arial Unicode MS" w:hAnsi="Arial" w:cs="Arial"/>
                <w:b/>
                <w:sz w:val="16"/>
              </w:rPr>
              <w:t>STUDENT CONTACT NUMBER</w:t>
            </w:r>
          </w:p>
          <w:p w14:paraId="47E67666" w14:textId="77777777" w:rsidR="004D54B1" w:rsidRDefault="004D54B1">
            <w:pPr>
              <w:jc w:val="center"/>
              <w:rPr>
                <w:rFonts w:ascii="Arial" w:eastAsia="Arial Unicode MS" w:hAnsi="Arial" w:cs="Arial"/>
                <w:sz w:val="16"/>
                <w:lang w:val="en-US"/>
              </w:rPr>
            </w:pPr>
          </w:p>
          <w:p w14:paraId="431527B1" w14:textId="45311FE0" w:rsidR="004013BD" w:rsidRPr="004013BD" w:rsidRDefault="004013BD">
            <w:pPr>
              <w:jc w:val="center"/>
              <w:rPr>
                <w:rFonts w:ascii="Arial" w:eastAsia="Arial Unicode MS" w:hAnsi="Arial" w:cs="Arial"/>
                <w:sz w:val="20"/>
                <w:szCs w:val="24"/>
                <w:lang w:val="en-US"/>
              </w:rPr>
            </w:pPr>
            <w:r>
              <w:rPr>
                <w:rFonts w:ascii="Arial" w:eastAsia="Arial Unicode MS" w:hAnsi="Arial" w:cs="Arial"/>
                <w:sz w:val="20"/>
                <w:szCs w:val="24"/>
                <w:lang w:val="en-US"/>
              </w:rPr>
              <w:t>0400 229 181</w:t>
            </w:r>
          </w:p>
        </w:tc>
      </w:tr>
      <w:tr w:rsidR="009C7BE2" w14:paraId="5610FDD2" w14:textId="77777777" w:rsidTr="009C7BE2">
        <w:trPr>
          <w:trHeight w:hRule="exact" w:val="761"/>
          <w:jc w:val="center"/>
        </w:trPr>
        <w:tc>
          <w:tcPr>
            <w:tcW w:w="3870" w:type="dxa"/>
            <w:gridSpan w:val="3"/>
            <w:tcBorders>
              <w:top w:val="single" w:sz="4" w:space="0" w:color="auto"/>
              <w:left w:val="single" w:sz="4" w:space="0" w:color="auto"/>
              <w:bottom w:val="single" w:sz="4" w:space="0" w:color="auto"/>
              <w:right w:val="single" w:sz="4" w:space="0" w:color="auto"/>
            </w:tcBorders>
            <w:hideMark/>
          </w:tcPr>
          <w:p w14:paraId="3365917C" w14:textId="77777777" w:rsidR="009C7BE2" w:rsidRDefault="00FE4E38">
            <w:pPr>
              <w:jc w:val="center"/>
              <w:rPr>
                <w:rFonts w:ascii="Arial" w:eastAsia="Arial Unicode MS" w:hAnsi="Arial" w:cs="Arial"/>
                <w:b/>
                <w:sz w:val="16"/>
              </w:rPr>
            </w:pPr>
            <w:r>
              <w:rPr>
                <w:rFonts w:ascii="Arial" w:eastAsia="Arial Unicode MS" w:hAnsi="Arial" w:cs="Arial"/>
                <w:b/>
                <w:sz w:val="16"/>
              </w:rPr>
              <w:t>NAME OF TUTOR</w:t>
            </w:r>
          </w:p>
          <w:p w14:paraId="5A8B0688" w14:textId="0C4AF54C" w:rsidR="004D54B1" w:rsidRPr="004013BD" w:rsidRDefault="001901EF">
            <w:pPr>
              <w:jc w:val="center"/>
              <w:rPr>
                <w:rFonts w:ascii="Arial" w:eastAsia="Arial Unicode MS" w:hAnsi="Arial" w:cs="Arial"/>
                <w:sz w:val="20"/>
                <w:szCs w:val="24"/>
                <w:lang w:val="en-US"/>
              </w:rPr>
            </w:pPr>
            <w:r>
              <w:rPr>
                <w:rFonts w:ascii="Arial" w:eastAsia="Arial Unicode MS" w:hAnsi="Arial" w:cs="Arial"/>
                <w:sz w:val="20"/>
                <w:szCs w:val="24"/>
                <w:lang w:val="en-US"/>
              </w:rPr>
              <w:t>Troy Lee</w:t>
            </w:r>
          </w:p>
        </w:tc>
        <w:tc>
          <w:tcPr>
            <w:tcW w:w="3870" w:type="dxa"/>
            <w:gridSpan w:val="3"/>
            <w:tcBorders>
              <w:top w:val="single" w:sz="4" w:space="0" w:color="auto"/>
              <w:left w:val="single" w:sz="4" w:space="0" w:color="auto"/>
              <w:bottom w:val="single" w:sz="4" w:space="0" w:color="auto"/>
              <w:right w:val="single" w:sz="4" w:space="0" w:color="auto"/>
            </w:tcBorders>
            <w:hideMark/>
          </w:tcPr>
          <w:p w14:paraId="228669FF" w14:textId="77777777" w:rsidR="009C7BE2" w:rsidRDefault="009C7BE2">
            <w:pPr>
              <w:jc w:val="center"/>
              <w:rPr>
                <w:rFonts w:ascii="Arial" w:eastAsia="Arial Unicode MS" w:hAnsi="Arial" w:cs="Arial"/>
                <w:b/>
                <w:sz w:val="16"/>
              </w:rPr>
            </w:pPr>
            <w:r>
              <w:rPr>
                <w:rFonts w:ascii="Arial" w:eastAsia="Arial Unicode MS" w:hAnsi="Arial" w:cs="Arial"/>
                <w:b/>
                <w:sz w:val="16"/>
              </w:rPr>
              <w:t>TUTORIAL GROUP</w:t>
            </w:r>
          </w:p>
          <w:p w14:paraId="199D2645" w14:textId="585C20EB" w:rsidR="004D54B1" w:rsidRPr="004013BD" w:rsidRDefault="001901EF">
            <w:pPr>
              <w:jc w:val="center"/>
              <w:rPr>
                <w:rFonts w:ascii="Arial" w:hAnsi="Arial" w:cs="Arial"/>
                <w:sz w:val="20"/>
                <w:szCs w:val="24"/>
                <w:lang w:val="en-US"/>
              </w:rPr>
            </w:pPr>
            <w:r>
              <w:rPr>
                <w:rFonts w:ascii="Arial" w:hAnsi="Arial" w:cs="Arial"/>
                <w:sz w:val="20"/>
                <w:szCs w:val="24"/>
                <w:lang w:val="en-US"/>
              </w:rPr>
              <w:t>N/A</w:t>
            </w:r>
          </w:p>
        </w:tc>
        <w:tc>
          <w:tcPr>
            <w:tcW w:w="2700" w:type="dxa"/>
            <w:gridSpan w:val="2"/>
            <w:tcBorders>
              <w:top w:val="single" w:sz="4" w:space="0" w:color="auto"/>
              <w:left w:val="single" w:sz="4" w:space="0" w:color="auto"/>
              <w:bottom w:val="single" w:sz="4" w:space="0" w:color="auto"/>
              <w:right w:val="single" w:sz="4" w:space="0" w:color="auto"/>
            </w:tcBorders>
            <w:hideMark/>
          </w:tcPr>
          <w:p w14:paraId="3CD1D53F" w14:textId="77777777" w:rsidR="009C7BE2" w:rsidRDefault="009C7BE2">
            <w:pPr>
              <w:jc w:val="center"/>
              <w:rPr>
                <w:rFonts w:ascii="Arial" w:eastAsia="Arial Unicode MS" w:hAnsi="Arial" w:cs="Arial"/>
                <w:b/>
                <w:sz w:val="16"/>
              </w:rPr>
            </w:pPr>
            <w:r>
              <w:rPr>
                <w:rFonts w:ascii="Arial" w:eastAsia="Arial Unicode MS" w:hAnsi="Arial" w:cs="Arial"/>
                <w:b/>
                <w:sz w:val="16"/>
              </w:rPr>
              <w:t>DUE DATE</w:t>
            </w:r>
          </w:p>
          <w:p w14:paraId="58EEA3DB" w14:textId="7DBCA699" w:rsidR="004D54B1" w:rsidRPr="004013BD" w:rsidRDefault="000F554E">
            <w:pPr>
              <w:jc w:val="center"/>
              <w:rPr>
                <w:rFonts w:ascii="Arial" w:eastAsia="Arial Unicode MS" w:hAnsi="Arial" w:cs="Arial"/>
                <w:sz w:val="20"/>
                <w:szCs w:val="24"/>
                <w:lang w:val="en-US"/>
              </w:rPr>
            </w:pPr>
            <w:r>
              <w:rPr>
                <w:rFonts w:ascii="Arial" w:eastAsia="Arial Unicode MS" w:hAnsi="Arial" w:cs="Arial"/>
                <w:sz w:val="20"/>
                <w:szCs w:val="24"/>
                <w:lang w:val="en-US"/>
              </w:rPr>
              <w:t>30</w:t>
            </w:r>
            <w:r w:rsidR="00FC156F">
              <w:rPr>
                <w:rFonts w:ascii="Arial" w:eastAsia="Arial Unicode MS" w:hAnsi="Arial" w:cs="Arial"/>
                <w:sz w:val="20"/>
                <w:szCs w:val="24"/>
                <w:lang w:val="en-US"/>
              </w:rPr>
              <w:t>/0</w:t>
            </w:r>
            <w:r w:rsidR="001901EF">
              <w:rPr>
                <w:rFonts w:ascii="Arial" w:eastAsia="Arial Unicode MS" w:hAnsi="Arial" w:cs="Arial"/>
                <w:sz w:val="20"/>
                <w:szCs w:val="24"/>
                <w:lang w:val="en-US"/>
              </w:rPr>
              <w:t>9</w:t>
            </w:r>
            <w:r w:rsidR="00FC156F">
              <w:rPr>
                <w:rFonts w:ascii="Arial" w:eastAsia="Arial Unicode MS" w:hAnsi="Arial" w:cs="Arial"/>
                <w:sz w:val="20"/>
                <w:szCs w:val="24"/>
                <w:lang w:val="en-US"/>
              </w:rPr>
              <w:t>/2026</w:t>
            </w:r>
          </w:p>
        </w:tc>
      </w:tr>
      <w:tr w:rsidR="009C7BE2" w14:paraId="4E8E01CE" w14:textId="77777777" w:rsidTr="009C7BE2">
        <w:trPr>
          <w:trHeight w:val="984"/>
          <w:jc w:val="center"/>
        </w:trPr>
        <w:tc>
          <w:tcPr>
            <w:tcW w:w="10440" w:type="dxa"/>
            <w:gridSpan w:val="8"/>
            <w:tcBorders>
              <w:top w:val="single" w:sz="4" w:space="0" w:color="auto"/>
              <w:left w:val="single" w:sz="4" w:space="0" w:color="auto"/>
              <w:bottom w:val="single" w:sz="4" w:space="0" w:color="auto"/>
              <w:right w:val="single" w:sz="4" w:space="0" w:color="auto"/>
            </w:tcBorders>
          </w:tcPr>
          <w:p w14:paraId="64E64564" w14:textId="77777777" w:rsidR="009C7BE2" w:rsidRPr="000304A3" w:rsidRDefault="009C7BE2" w:rsidP="000304A3">
            <w:pPr>
              <w:jc w:val="center"/>
              <w:rPr>
                <w:rFonts w:ascii="Arial" w:eastAsia="Arial Unicode MS" w:hAnsi="Arial" w:cs="Arial"/>
                <w:b/>
                <w:sz w:val="16"/>
                <w:lang w:val="en-US"/>
              </w:rPr>
            </w:pPr>
            <w:r>
              <w:rPr>
                <w:rFonts w:ascii="Arial" w:eastAsia="Arial Unicode MS" w:hAnsi="Arial" w:cs="Arial"/>
                <w:b/>
                <w:sz w:val="16"/>
              </w:rPr>
              <w:t>ASSESSMENT ITEM NUMBER</w:t>
            </w:r>
            <w:r w:rsidR="004D54B1">
              <w:rPr>
                <w:rFonts w:ascii="Arial" w:eastAsia="Arial Unicode MS" w:hAnsi="Arial" w:cs="Arial"/>
                <w:b/>
                <w:sz w:val="16"/>
              </w:rPr>
              <w:t xml:space="preserve"> &amp;</w:t>
            </w:r>
            <w:r>
              <w:rPr>
                <w:rFonts w:ascii="Arial" w:eastAsia="Arial Unicode MS" w:hAnsi="Arial" w:cs="Arial"/>
                <w:b/>
                <w:sz w:val="16"/>
              </w:rPr>
              <w:t xml:space="preserve"> TITLE</w:t>
            </w:r>
          </w:p>
          <w:p w14:paraId="667E891D" w14:textId="77777777" w:rsidR="009C7BE2" w:rsidRDefault="009C7BE2" w:rsidP="000304A3">
            <w:pPr>
              <w:jc w:val="center"/>
              <w:rPr>
                <w:rFonts w:ascii="Arial" w:hAnsi="Arial" w:cs="Arial"/>
                <w:sz w:val="16"/>
                <w:lang w:val="en-US"/>
              </w:rPr>
            </w:pPr>
          </w:p>
          <w:p w14:paraId="1E60D4B5" w14:textId="75EE5300" w:rsidR="004013BD" w:rsidRPr="004013BD" w:rsidRDefault="004013BD" w:rsidP="000304A3">
            <w:pPr>
              <w:jc w:val="center"/>
              <w:rPr>
                <w:rFonts w:ascii="Arial" w:hAnsi="Arial" w:cs="Arial"/>
                <w:sz w:val="20"/>
                <w:szCs w:val="24"/>
                <w:lang w:val="en-US"/>
              </w:rPr>
            </w:pPr>
            <w:r>
              <w:rPr>
                <w:rFonts w:ascii="Arial" w:hAnsi="Arial" w:cs="Arial"/>
                <w:sz w:val="20"/>
                <w:szCs w:val="24"/>
                <w:lang w:val="en-US"/>
              </w:rPr>
              <w:t>Assessmen</w:t>
            </w:r>
            <w:r w:rsidR="00631EA6">
              <w:rPr>
                <w:rFonts w:ascii="Arial" w:hAnsi="Arial" w:cs="Arial"/>
                <w:sz w:val="20"/>
                <w:szCs w:val="24"/>
                <w:lang w:val="en-US"/>
              </w:rPr>
              <w:t>t Task 1: Report</w:t>
            </w:r>
          </w:p>
          <w:p w14:paraId="710100F1" w14:textId="77777777" w:rsidR="004013BD" w:rsidRPr="004D54B1" w:rsidRDefault="004013BD" w:rsidP="000304A3">
            <w:pPr>
              <w:jc w:val="center"/>
              <w:rPr>
                <w:rFonts w:ascii="Arial" w:hAnsi="Arial" w:cs="Arial"/>
                <w:sz w:val="16"/>
                <w:lang w:val="en-US"/>
              </w:rPr>
            </w:pPr>
          </w:p>
        </w:tc>
      </w:tr>
      <w:tr w:rsidR="009C7BE2" w14:paraId="3E2074D6" w14:textId="77777777" w:rsidTr="009C7BE2">
        <w:trPr>
          <w:trHeight w:val="964"/>
          <w:jc w:val="center"/>
        </w:trPr>
        <w:tc>
          <w:tcPr>
            <w:tcW w:w="10440" w:type="dxa"/>
            <w:gridSpan w:val="8"/>
            <w:tcBorders>
              <w:top w:val="single" w:sz="4" w:space="0" w:color="auto"/>
              <w:left w:val="single" w:sz="4" w:space="0" w:color="auto"/>
              <w:bottom w:val="single" w:sz="4" w:space="0" w:color="auto"/>
              <w:right w:val="single" w:sz="4" w:space="0" w:color="auto"/>
            </w:tcBorders>
          </w:tcPr>
          <w:p w14:paraId="38E8172D" w14:textId="77777777" w:rsidR="00FE4E38" w:rsidRPr="00FE4E38" w:rsidRDefault="00FE4E38">
            <w:pPr>
              <w:spacing w:line="264" w:lineRule="auto"/>
              <w:rPr>
                <w:rFonts w:ascii="Arial" w:hAnsi="Arial" w:cs="Arial"/>
                <w:sz w:val="16"/>
                <w:szCs w:val="16"/>
              </w:rPr>
            </w:pPr>
            <w:bookmarkStart w:id="3" w:name="Check1"/>
          </w:p>
          <w:bookmarkEnd w:id="3"/>
          <w:p w14:paraId="3ACDDCEF" w14:textId="51524094" w:rsidR="009C7BE2" w:rsidRPr="00440D0F" w:rsidRDefault="004013BD">
            <w:pPr>
              <w:spacing w:line="264" w:lineRule="auto"/>
              <w:rPr>
                <w:rFonts w:ascii="Arial" w:eastAsia="Arial Unicode MS" w:hAnsi="Arial" w:cs="Arial"/>
                <w:sz w:val="16"/>
                <w:szCs w:val="16"/>
                <w:lang w:val="en-US"/>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guidelines for assignment submission and presentation on page 2 of this cover sheet.</w:t>
            </w:r>
          </w:p>
          <w:p w14:paraId="06A19086" w14:textId="2C8CA99E" w:rsidR="009C7BE2" w:rsidRPr="00440D0F" w:rsidRDefault="004013BD">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advice in </w:t>
            </w:r>
            <w:r w:rsidR="00FE4E38">
              <w:rPr>
                <w:rFonts w:ascii="Arial" w:eastAsia="Arial Unicode MS" w:hAnsi="Arial" w:cs="Arial"/>
                <w:sz w:val="16"/>
                <w:szCs w:val="16"/>
              </w:rPr>
              <w:t>the</w:t>
            </w:r>
            <w:r w:rsidR="009C7BE2" w:rsidRPr="00440D0F">
              <w:rPr>
                <w:rFonts w:ascii="Arial" w:eastAsia="Arial Unicode MS" w:hAnsi="Arial" w:cs="Arial"/>
                <w:sz w:val="16"/>
                <w:szCs w:val="16"/>
              </w:rPr>
              <w:t xml:space="preserve"> Subject Outline about assessment requirements.</w:t>
            </w:r>
          </w:p>
          <w:p w14:paraId="7F321408" w14:textId="046B9F19" w:rsidR="009C7BE2" w:rsidRPr="00440D0F" w:rsidRDefault="004013BD">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understand that if this assignment is submitted after the due </w:t>
            </w:r>
            <w:proofErr w:type="gramStart"/>
            <w:r w:rsidR="009C7BE2" w:rsidRPr="00440D0F">
              <w:rPr>
                <w:rFonts w:ascii="Arial" w:eastAsia="Arial Unicode MS" w:hAnsi="Arial" w:cs="Arial"/>
                <w:sz w:val="16"/>
                <w:szCs w:val="16"/>
              </w:rPr>
              <w:t>date</w:t>
            </w:r>
            <w:proofErr w:type="gramEnd"/>
            <w:r w:rsidR="009C7BE2" w:rsidRPr="00440D0F">
              <w:rPr>
                <w:rFonts w:ascii="Arial" w:eastAsia="Arial Unicode MS" w:hAnsi="Arial" w:cs="Arial"/>
                <w:sz w:val="16"/>
                <w:szCs w:val="16"/>
              </w:rPr>
              <w:t xml:space="preserve"> it may incur a penalty for lateness unless I have previously had an extension of time approved and have attached the written confirmation of this extension.</w:t>
            </w:r>
          </w:p>
          <w:p w14:paraId="3F376F51" w14:textId="77777777" w:rsidR="009C7BE2" w:rsidRDefault="009C7BE2">
            <w:pPr>
              <w:spacing w:line="264" w:lineRule="auto"/>
              <w:rPr>
                <w:rFonts w:ascii="Arial" w:eastAsia="Arial Unicode MS" w:hAnsi="Arial" w:cs="Arial"/>
                <w:sz w:val="16"/>
              </w:rPr>
            </w:pPr>
          </w:p>
          <w:p w14:paraId="4CB64C5E" w14:textId="77777777" w:rsidR="009C7BE2" w:rsidRDefault="00FE4E38">
            <w:pPr>
              <w:spacing w:line="264" w:lineRule="auto"/>
              <w:rPr>
                <w:rFonts w:ascii="Arial" w:eastAsia="Arial Unicode MS" w:hAnsi="Arial" w:cs="Arial"/>
                <w:sz w:val="16"/>
              </w:rPr>
            </w:pPr>
            <w:r>
              <w:rPr>
                <w:rFonts w:ascii="Arial" w:eastAsia="Arial Unicode MS" w:hAnsi="Arial" w:cs="Arial"/>
                <w:b/>
                <w:sz w:val="16"/>
              </w:rPr>
              <w:t>Declaration of o</w:t>
            </w:r>
            <w:r w:rsidR="009C7BE2">
              <w:rPr>
                <w:rFonts w:ascii="Arial" w:eastAsia="Arial Unicode MS" w:hAnsi="Arial" w:cs="Arial"/>
                <w:b/>
                <w:sz w:val="16"/>
              </w:rPr>
              <w:t>riginality</w:t>
            </w:r>
            <w:r w:rsidR="009C7BE2">
              <w:rPr>
                <w:rFonts w:ascii="Arial" w:eastAsia="Arial Unicode MS" w:hAnsi="Arial" w:cs="Arial"/>
                <w:sz w:val="16"/>
              </w:rPr>
              <w:t xml:space="preserve">: The work contained in this assignment, other than that specifically attributed to another source, is that of the author(s) </w:t>
            </w:r>
            <w:r w:rsidR="009C7BE2">
              <w:rPr>
                <w:rFonts w:ascii="Arial" w:hAnsi="Arial" w:cs="Arial"/>
                <w:color w:val="000000" w:themeColor="text1"/>
                <w:sz w:val="16"/>
                <w:szCs w:val="16"/>
              </w:rPr>
              <w:t>and has not been previously submitted for assessment</w:t>
            </w:r>
            <w:r>
              <w:rPr>
                <w:rFonts w:ascii="Arial" w:eastAsia="Arial Unicode MS" w:hAnsi="Arial" w:cs="Arial"/>
                <w:sz w:val="16"/>
              </w:rPr>
              <w:t xml:space="preserve">. I understand </w:t>
            </w:r>
            <w:r w:rsidR="009C7BE2">
              <w:rPr>
                <w:rFonts w:ascii="Arial" w:eastAsia="Arial Unicode MS" w:hAnsi="Arial" w:cs="Arial"/>
                <w:sz w:val="16"/>
              </w:rPr>
              <w:t>that, should this declaration be found to be false, disciplinary action could be taken and penalties imposed in accordance with University policy and rules. In the statement below, I have indicated the extent to which I have collaborated with others, whom I have named.</w:t>
            </w:r>
          </w:p>
          <w:p w14:paraId="089C991B" w14:textId="77777777" w:rsidR="009C7BE2" w:rsidRDefault="009C7BE2">
            <w:pPr>
              <w:spacing w:line="264" w:lineRule="auto"/>
              <w:rPr>
                <w:rFonts w:ascii="Arial" w:eastAsia="Arial Unicode MS" w:hAnsi="Arial" w:cs="Arial"/>
                <w:sz w:val="16"/>
              </w:rPr>
            </w:pPr>
          </w:p>
          <w:p w14:paraId="7AAA43F2" w14:textId="77777777" w:rsidR="009C7BE2" w:rsidRDefault="004D54B1">
            <w:pPr>
              <w:spacing w:line="264" w:lineRule="auto"/>
              <w:rPr>
                <w:rFonts w:ascii="Arial" w:eastAsia="Arial Unicode MS" w:hAnsi="Arial" w:cs="Arial"/>
                <w:sz w:val="16"/>
              </w:rPr>
            </w:pPr>
            <w:r>
              <w:rPr>
                <w:rFonts w:ascii="Arial" w:eastAsia="Arial Unicode MS" w:hAnsi="Arial" w:cs="Arial"/>
                <w:b/>
                <w:sz w:val="16"/>
              </w:rPr>
              <w:t>Statement of c</w:t>
            </w:r>
            <w:r w:rsidR="009C7BE2">
              <w:rPr>
                <w:rFonts w:ascii="Arial" w:eastAsia="Arial Unicode MS" w:hAnsi="Arial" w:cs="Arial"/>
                <w:b/>
                <w:sz w:val="16"/>
              </w:rPr>
              <w:t>ollaboration</w:t>
            </w:r>
            <w:r w:rsidR="00FE4E38">
              <w:rPr>
                <w:rFonts w:ascii="Arial" w:eastAsia="Arial Unicode MS" w:hAnsi="Arial" w:cs="Arial"/>
                <w:sz w:val="16"/>
              </w:rPr>
              <w:t>:</w:t>
            </w:r>
          </w:p>
          <w:p w14:paraId="70FDA262" w14:textId="77777777" w:rsidR="009C7BE2" w:rsidRDefault="009C7BE2">
            <w:pPr>
              <w:spacing w:line="264" w:lineRule="auto"/>
              <w:rPr>
                <w:rFonts w:ascii="Arial" w:eastAsia="Arial Unicode MS" w:hAnsi="Arial" w:cs="Arial"/>
                <w:sz w:val="16"/>
              </w:rPr>
            </w:pPr>
          </w:p>
          <w:p w14:paraId="4D4B7306" w14:textId="77777777" w:rsidR="009C7BE2" w:rsidRDefault="009C7BE2">
            <w:pPr>
              <w:spacing w:line="264" w:lineRule="auto"/>
              <w:rPr>
                <w:rFonts w:ascii="Arial" w:eastAsia="Arial Unicode MS" w:hAnsi="Arial" w:cs="Arial"/>
                <w:sz w:val="16"/>
              </w:rPr>
            </w:pPr>
          </w:p>
          <w:p w14:paraId="62889CE5" w14:textId="77777777" w:rsidR="009C7BE2" w:rsidRDefault="009C7BE2">
            <w:pPr>
              <w:spacing w:line="264" w:lineRule="auto"/>
              <w:rPr>
                <w:rFonts w:ascii="Arial" w:eastAsia="Arial Unicode MS" w:hAnsi="Arial" w:cs="Arial"/>
                <w:sz w:val="16"/>
              </w:rPr>
            </w:pPr>
          </w:p>
          <w:p w14:paraId="2DF7F6BA" w14:textId="77777777" w:rsidR="009C7BE2" w:rsidRDefault="009C7BE2">
            <w:pPr>
              <w:spacing w:line="264" w:lineRule="auto"/>
              <w:rPr>
                <w:rFonts w:ascii="Arial" w:eastAsia="Arial Unicode MS" w:hAnsi="Arial" w:cs="Arial"/>
                <w:sz w:val="16"/>
              </w:rPr>
            </w:pPr>
          </w:p>
          <w:p w14:paraId="1CC108E0" w14:textId="77777777" w:rsidR="009C7BE2" w:rsidRDefault="009C7BE2">
            <w:pPr>
              <w:spacing w:line="264" w:lineRule="auto"/>
              <w:rPr>
                <w:rFonts w:ascii="Arial" w:eastAsia="Arial Unicode MS" w:hAnsi="Arial" w:cs="Arial"/>
                <w:sz w:val="16"/>
              </w:rPr>
            </w:pPr>
          </w:p>
          <w:p w14:paraId="347E41E8" w14:textId="77777777" w:rsidR="009C7BE2" w:rsidRDefault="009C7BE2">
            <w:pPr>
              <w:rPr>
                <w:rFonts w:ascii="Arial" w:hAnsi="Arial" w:cs="Arial"/>
                <w:b/>
                <w:sz w:val="16"/>
              </w:rPr>
            </w:pPr>
          </w:p>
          <w:p w14:paraId="6AB33486" w14:textId="0F151E27" w:rsidR="009C7BE2" w:rsidRDefault="004D54B1">
            <w:pPr>
              <w:rPr>
                <w:rFonts w:ascii="Arial" w:hAnsi="Arial" w:cs="Arial"/>
                <w:b/>
                <w:sz w:val="16"/>
              </w:rPr>
            </w:pPr>
            <w:r>
              <w:rPr>
                <w:rFonts w:ascii="Arial" w:hAnsi="Arial" w:cs="Arial"/>
                <w:b/>
                <w:sz w:val="16"/>
              </w:rPr>
              <w:t>Signature of s</w:t>
            </w:r>
            <w:r w:rsidR="009C7BE2">
              <w:rPr>
                <w:rFonts w:ascii="Arial" w:hAnsi="Arial" w:cs="Arial"/>
                <w:b/>
                <w:sz w:val="16"/>
              </w:rPr>
              <w:t>tudent(s) _____________</w:t>
            </w:r>
            <w:r w:rsidR="004013BD">
              <w:rPr>
                <w:rFonts w:ascii="Arial" w:hAnsi="Arial" w:cs="Arial"/>
                <w:b/>
                <w:sz w:val="16"/>
              </w:rPr>
              <w:t>Finley Ellis</w:t>
            </w:r>
            <w:r w:rsidR="009C7BE2">
              <w:rPr>
                <w:rFonts w:ascii="Arial" w:hAnsi="Arial" w:cs="Arial"/>
                <w:b/>
                <w:sz w:val="16"/>
              </w:rPr>
              <w:t>_______________________________________________</w:t>
            </w:r>
            <w:r w:rsidR="00FE4E38">
              <w:rPr>
                <w:rFonts w:ascii="Arial" w:hAnsi="Arial" w:cs="Arial"/>
                <w:b/>
                <w:sz w:val="16"/>
              </w:rPr>
              <w:t xml:space="preserve"> </w:t>
            </w:r>
            <w:r w:rsidR="009C7BE2" w:rsidRPr="004D54B1">
              <w:rPr>
                <w:rFonts w:ascii="Arial" w:hAnsi="Arial" w:cs="Arial"/>
                <w:b/>
                <w:sz w:val="16"/>
              </w:rPr>
              <w:t>Date</w:t>
            </w:r>
            <w:r w:rsidR="00FE4E38">
              <w:rPr>
                <w:rFonts w:ascii="Arial" w:hAnsi="Arial" w:cs="Arial"/>
                <w:sz w:val="16"/>
              </w:rPr>
              <w:t xml:space="preserve"> </w:t>
            </w:r>
            <w:r w:rsidR="009C7BE2">
              <w:rPr>
                <w:rFonts w:ascii="Arial" w:hAnsi="Arial" w:cs="Arial"/>
                <w:b/>
                <w:sz w:val="16"/>
              </w:rPr>
              <w:t>_</w:t>
            </w:r>
            <w:r w:rsidR="00CD4635">
              <w:rPr>
                <w:rFonts w:ascii="Arial" w:hAnsi="Arial" w:cs="Arial"/>
                <w:b/>
                <w:sz w:val="16"/>
              </w:rPr>
              <w:t>30</w:t>
            </w:r>
            <w:r w:rsidR="004013BD">
              <w:rPr>
                <w:rFonts w:ascii="Arial" w:hAnsi="Arial" w:cs="Arial"/>
                <w:b/>
                <w:sz w:val="16"/>
              </w:rPr>
              <w:t>/0</w:t>
            </w:r>
            <w:r w:rsidR="00CD4635">
              <w:rPr>
                <w:rFonts w:ascii="Arial" w:hAnsi="Arial" w:cs="Arial"/>
                <w:b/>
                <w:sz w:val="16"/>
              </w:rPr>
              <w:t>9</w:t>
            </w:r>
            <w:r w:rsidR="004013BD">
              <w:rPr>
                <w:rFonts w:ascii="Arial" w:hAnsi="Arial" w:cs="Arial"/>
                <w:b/>
                <w:sz w:val="16"/>
              </w:rPr>
              <w:t>/202</w:t>
            </w:r>
            <w:r w:rsidR="00E16A22">
              <w:rPr>
                <w:rFonts w:ascii="Arial" w:hAnsi="Arial" w:cs="Arial"/>
                <w:b/>
                <w:sz w:val="16"/>
              </w:rPr>
              <w:t>6</w:t>
            </w:r>
            <w:r w:rsidR="009C7BE2">
              <w:rPr>
                <w:rFonts w:ascii="Arial" w:hAnsi="Arial" w:cs="Arial"/>
                <w:b/>
                <w:sz w:val="16"/>
              </w:rPr>
              <w:t>_______</w:t>
            </w:r>
          </w:p>
          <w:p w14:paraId="77F2F150" w14:textId="77777777" w:rsidR="009C7BE2" w:rsidRDefault="009C7BE2">
            <w:pPr>
              <w:jc w:val="right"/>
              <w:rPr>
                <w:rFonts w:ascii="Arial" w:hAnsi="Arial" w:cs="Arial"/>
                <w:b/>
                <w:sz w:val="20"/>
                <w:lang w:val="en-US"/>
              </w:rPr>
            </w:pPr>
          </w:p>
        </w:tc>
      </w:tr>
      <w:tr w:rsidR="009C7BE2" w14:paraId="5DE5DED4" w14:textId="77777777" w:rsidTr="009C7BE2">
        <w:trPr>
          <w:trHeight w:val="372"/>
          <w:jc w:val="center"/>
        </w:trPr>
        <w:tc>
          <w:tcPr>
            <w:tcW w:w="10440" w:type="dxa"/>
            <w:gridSpan w:val="8"/>
            <w:tcBorders>
              <w:top w:val="single" w:sz="4" w:space="0" w:color="auto"/>
              <w:left w:val="nil"/>
              <w:bottom w:val="nil"/>
              <w:right w:val="nil"/>
            </w:tcBorders>
            <w:hideMark/>
          </w:tcPr>
          <w:p w14:paraId="7E2F096F" w14:textId="77777777" w:rsidR="006F1D26" w:rsidRDefault="006F1D26">
            <w:pPr>
              <w:spacing w:line="264" w:lineRule="auto"/>
              <w:rPr>
                <w:rFonts w:ascii="Arial" w:eastAsia="Arial Unicode MS" w:hAnsi="Arial" w:cs="Arial"/>
                <w:sz w:val="20"/>
              </w:rPr>
            </w:pPr>
          </w:p>
          <w:p w14:paraId="6D89E367" w14:textId="77777777" w:rsidR="009C7BE2" w:rsidRDefault="009C7BE2">
            <w:pPr>
              <w:spacing w:line="264" w:lineRule="auto"/>
              <w:rPr>
                <w:rFonts w:ascii="Arial" w:eastAsia="Arial Unicode MS" w:hAnsi="Arial" w:cs="Arial"/>
                <w:sz w:val="16"/>
                <w:lang w:val="en-US"/>
              </w:rPr>
            </w:pPr>
            <w:r>
              <w:rPr>
                <w:rFonts w:ascii="Arial" w:eastAsia="Arial Unicode MS" w:hAnsi="Arial" w:cs="Arial"/>
                <w:sz w:val="20"/>
              </w:rPr>
              <w:sym w:font="ZapfDingbats" w:char="F022"/>
            </w:r>
            <w:r>
              <w:rPr>
                <w:rFonts w:ascii="Arial" w:eastAsia="Arial Unicode MS" w:hAnsi="Arial" w:cs="Arial"/>
                <w:sz w:val="16"/>
              </w:rPr>
              <w:t xml:space="preserve">- -- - - - - - - - - - - - - - - - - - - - - - - - - - - - - - - - - - - - - - - - - - - - - - - - - - - - - - - - - - - - - - - - - - - - - - - - - - - - - - - - - - - - - - - - - - - - - - - - - - - - </w:t>
            </w:r>
          </w:p>
        </w:tc>
      </w:tr>
      <w:tr w:rsidR="009C7BE2" w14:paraId="26246156" w14:textId="77777777" w:rsidTr="009C7BE2">
        <w:trPr>
          <w:trHeight w:val="940"/>
          <w:jc w:val="center"/>
        </w:trPr>
        <w:tc>
          <w:tcPr>
            <w:tcW w:w="5220" w:type="dxa"/>
            <w:gridSpan w:val="4"/>
            <w:tcBorders>
              <w:top w:val="nil"/>
              <w:left w:val="nil"/>
              <w:bottom w:val="single" w:sz="4" w:space="0" w:color="auto"/>
              <w:right w:val="nil"/>
            </w:tcBorders>
            <w:vAlign w:val="center"/>
            <w:hideMark/>
          </w:tcPr>
          <w:p w14:paraId="56A240F5" w14:textId="77777777" w:rsidR="009C7BE2" w:rsidRDefault="009C7BE2">
            <w:pPr>
              <w:spacing w:line="264" w:lineRule="auto"/>
              <w:jc w:val="center"/>
              <w:rPr>
                <w:rFonts w:ascii="Arial" w:eastAsia="Arial Unicode MS" w:hAnsi="Arial" w:cs="Arial"/>
                <w:b/>
                <w:sz w:val="32"/>
                <w:lang w:val="en-US"/>
              </w:rPr>
            </w:pPr>
            <w:r>
              <w:rPr>
                <w:rFonts w:ascii="Arial" w:eastAsia="Arial Unicode MS" w:hAnsi="Arial" w:cs="Arial"/>
                <w:b/>
                <w:sz w:val="32"/>
              </w:rPr>
              <w:t>ASSIGNMENT RECEIPT</w:t>
            </w:r>
          </w:p>
        </w:tc>
        <w:tc>
          <w:tcPr>
            <w:tcW w:w="5220" w:type="dxa"/>
            <w:gridSpan w:val="4"/>
            <w:tcBorders>
              <w:top w:val="nil"/>
              <w:left w:val="nil"/>
              <w:bottom w:val="single" w:sz="4" w:space="0" w:color="auto"/>
              <w:right w:val="nil"/>
            </w:tcBorders>
            <w:vAlign w:val="center"/>
          </w:tcPr>
          <w:p w14:paraId="29A2DDF5" w14:textId="77777777" w:rsidR="009C7BE2" w:rsidRDefault="009C7BE2">
            <w:pPr>
              <w:spacing w:line="264" w:lineRule="auto"/>
              <w:jc w:val="center"/>
              <w:rPr>
                <w:rFonts w:ascii="Arial" w:eastAsia="Arial Unicode MS" w:hAnsi="Arial" w:cs="Arial"/>
                <w:sz w:val="16"/>
                <w:lang w:val="en-US"/>
              </w:rPr>
            </w:pPr>
          </w:p>
          <w:p w14:paraId="6829C982" w14:textId="77777777" w:rsidR="009C7BE2" w:rsidRDefault="009C7BE2">
            <w:pPr>
              <w:spacing w:line="264" w:lineRule="auto"/>
              <w:jc w:val="center"/>
              <w:rPr>
                <w:rFonts w:ascii="Arial" w:eastAsia="Arial Unicode MS" w:hAnsi="Arial" w:cs="Arial"/>
                <w:sz w:val="16"/>
                <w:lang w:val="en-US"/>
              </w:rPr>
            </w:pPr>
            <w:r>
              <w:rPr>
                <w:rFonts w:ascii="Arial" w:eastAsia="Arial Unicode MS" w:hAnsi="Arial" w:cs="Arial"/>
                <w:sz w:val="16"/>
              </w:rPr>
              <w:t>To be completed by the student if a receipt is required</w:t>
            </w:r>
          </w:p>
        </w:tc>
      </w:tr>
      <w:tr w:rsidR="009C7BE2" w14:paraId="56780C8A" w14:textId="77777777" w:rsidTr="009C7BE2">
        <w:trPr>
          <w:trHeight w:val="964"/>
          <w:jc w:val="center"/>
        </w:trPr>
        <w:tc>
          <w:tcPr>
            <w:tcW w:w="3510" w:type="dxa"/>
            <w:gridSpan w:val="2"/>
            <w:tcBorders>
              <w:top w:val="single" w:sz="4" w:space="0" w:color="auto"/>
              <w:left w:val="single" w:sz="4" w:space="0" w:color="auto"/>
              <w:bottom w:val="single" w:sz="4" w:space="0" w:color="auto"/>
              <w:right w:val="single" w:sz="4" w:space="0" w:color="auto"/>
            </w:tcBorders>
          </w:tcPr>
          <w:p w14:paraId="5CB6E34D"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6F3AF09D" w14:textId="77777777" w:rsidR="009C7BE2" w:rsidRPr="004D54B1" w:rsidRDefault="009C7BE2">
            <w:pPr>
              <w:jc w:val="center"/>
              <w:rPr>
                <w:rFonts w:ascii="Arial" w:eastAsia="Arial Unicode MS" w:hAnsi="Arial" w:cs="Arial"/>
                <w:sz w:val="16"/>
                <w:lang w:val="en-US"/>
              </w:rPr>
            </w:pPr>
          </w:p>
        </w:tc>
        <w:tc>
          <w:tcPr>
            <w:tcW w:w="6930" w:type="dxa"/>
            <w:gridSpan w:val="6"/>
            <w:tcBorders>
              <w:top w:val="single" w:sz="4" w:space="0" w:color="auto"/>
              <w:left w:val="single" w:sz="4" w:space="0" w:color="auto"/>
              <w:bottom w:val="single" w:sz="4" w:space="0" w:color="auto"/>
              <w:right w:val="single" w:sz="4" w:space="0" w:color="auto"/>
            </w:tcBorders>
            <w:hideMark/>
          </w:tcPr>
          <w:p w14:paraId="432DA99A" w14:textId="77777777" w:rsidR="009C7BE2" w:rsidRDefault="009C7BE2">
            <w:pPr>
              <w:jc w:val="center"/>
              <w:rPr>
                <w:rFonts w:ascii="Arial" w:eastAsia="Arial Unicode MS" w:hAnsi="Arial" w:cs="Arial"/>
                <w:b/>
                <w:sz w:val="16"/>
              </w:rPr>
            </w:pPr>
            <w:r>
              <w:rPr>
                <w:rFonts w:ascii="Arial" w:eastAsia="Arial Unicode MS" w:hAnsi="Arial" w:cs="Arial"/>
                <w:b/>
                <w:sz w:val="16"/>
              </w:rPr>
              <w:t>NAME OF TUTOR</w:t>
            </w:r>
          </w:p>
          <w:p w14:paraId="49D04872" w14:textId="77777777" w:rsidR="004D54B1" w:rsidRPr="004D54B1" w:rsidRDefault="004D54B1">
            <w:pPr>
              <w:jc w:val="center"/>
              <w:rPr>
                <w:rFonts w:ascii="Arial" w:eastAsia="Arial Unicode MS" w:hAnsi="Arial" w:cs="Arial"/>
                <w:sz w:val="16"/>
                <w:lang w:val="en-US"/>
              </w:rPr>
            </w:pPr>
          </w:p>
        </w:tc>
      </w:tr>
      <w:tr w:rsidR="009C7BE2" w14:paraId="509FC795" w14:textId="77777777" w:rsidTr="009C7BE2">
        <w:trPr>
          <w:trHeight w:val="964"/>
          <w:jc w:val="center"/>
        </w:trPr>
        <w:tc>
          <w:tcPr>
            <w:tcW w:w="7020" w:type="dxa"/>
            <w:gridSpan w:val="5"/>
            <w:tcBorders>
              <w:top w:val="single" w:sz="4" w:space="0" w:color="auto"/>
              <w:left w:val="single" w:sz="4" w:space="0" w:color="auto"/>
              <w:bottom w:val="single" w:sz="4" w:space="0" w:color="auto"/>
              <w:right w:val="single" w:sz="4" w:space="0" w:color="auto"/>
            </w:tcBorders>
          </w:tcPr>
          <w:p w14:paraId="5685DCC7"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SIGNATURE OF TUTOR</w:t>
            </w:r>
          </w:p>
          <w:p w14:paraId="6873A58B" w14:textId="77777777" w:rsidR="009C7BE2" w:rsidRPr="004D54B1" w:rsidRDefault="009C7BE2">
            <w:pPr>
              <w:rPr>
                <w:rFonts w:ascii="Arial" w:hAnsi="Arial" w:cs="Arial"/>
                <w:sz w:val="16"/>
              </w:rPr>
            </w:pPr>
          </w:p>
          <w:p w14:paraId="37A2AAE0" w14:textId="77777777" w:rsidR="009C7BE2" w:rsidRDefault="009C7BE2">
            <w:pPr>
              <w:jc w:val="right"/>
              <w:rPr>
                <w:rFonts w:ascii="Arial" w:hAnsi="Arial" w:cs="Arial"/>
                <w:b/>
                <w:sz w:val="16"/>
                <w:lang w:val="en-US"/>
              </w:rPr>
            </w:pPr>
          </w:p>
        </w:tc>
        <w:tc>
          <w:tcPr>
            <w:tcW w:w="3420" w:type="dxa"/>
            <w:gridSpan w:val="3"/>
            <w:tcBorders>
              <w:top w:val="single" w:sz="4" w:space="0" w:color="auto"/>
              <w:left w:val="single" w:sz="4" w:space="0" w:color="auto"/>
              <w:bottom w:val="single" w:sz="4" w:space="0" w:color="auto"/>
              <w:right w:val="single" w:sz="4" w:space="0" w:color="auto"/>
            </w:tcBorders>
            <w:hideMark/>
          </w:tcPr>
          <w:p w14:paraId="768223FF" w14:textId="77777777" w:rsidR="009C7BE2" w:rsidRDefault="009C7BE2">
            <w:pPr>
              <w:jc w:val="center"/>
              <w:rPr>
                <w:rFonts w:ascii="Arial" w:eastAsia="Arial Unicode MS" w:hAnsi="Arial" w:cs="Arial"/>
                <w:b/>
                <w:sz w:val="16"/>
              </w:rPr>
            </w:pPr>
            <w:r>
              <w:rPr>
                <w:rFonts w:ascii="Arial" w:eastAsia="Arial Unicode MS" w:hAnsi="Arial" w:cs="Arial"/>
                <w:b/>
                <w:sz w:val="16"/>
              </w:rPr>
              <w:t>RECEIVED DATE</w:t>
            </w:r>
          </w:p>
          <w:p w14:paraId="79ABD88E" w14:textId="77777777" w:rsidR="004D54B1" w:rsidRPr="004D54B1" w:rsidRDefault="004D54B1">
            <w:pPr>
              <w:jc w:val="center"/>
              <w:rPr>
                <w:rFonts w:ascii="Arial" w:eastAsia="Arial Unicode MS" w:hAnsi="Arial" w:cs="Arial"/>
                <w:sz w:val="16"/>
                <w:lang w:val="en-US"/>
              </w:rPr>
            </w:pPr>
          </w:p>
        </w:tc>
      </w:tr>
    </w:tbl>
    <w:p w14:paraId="1CB86CAF" w14:textId="77777777" w:rsidR="00561B7A" w:rsidRDefault="00561B7A" w:rsidP="009C7BE2"/>
    <w:p w14:paraId="6A2E28F9" w14:textId="77777777" w:rsidR="00561B7A" w:rsidRDefault="00561B7A" w:rsidP="00561B7A">
      <w:pPr>
        <w:sectPr w:rsidR="00561B7A" w:rsidSect="003424E8">
          <w:footerReference w:type="default" r:id="rId12"/>
          <w:headerReference w:type="first" r:id="rId13"/>
          <w:footerReference w:type="first" r:id="rId14"/>
          <w:pgSz w:w="11899" w:h="16838"/>
          <w:pgMar w:top="1440" w:right="1440" w:bottom="1440" w:left="1440" w:header="709" w:footer="709" w:gutter="0"/>
          <w:cols w:space="708"/>
          <w:titlePg/>
          <w:docGrid w:linePitch="326"/>
        </w:sectPr>
      </w:pPr>
    </w:p>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0"/>
        <w:gridCol w:w="5315"/>
      </w:tblGrid>
      <w:tr w:rsidR="008B45E7" w14:paraId="67DDA7CD" w14:textId="77777777" w:rsidTr="007C5F59">
        <w:tc>
          <w:tcPr>
            <w:tcW w:w="0" w:type="auto"/>
            <w:gridSpan w:val="2"/>
          </w:tcPr>
          <w:p w14:paraId="07E6C987" w14:textId="77777777" w:rsidR="008B45E7" w:rsidRDefault="008B45E7" w:rsidP="008B45E7">
            <w:pPr>
              <w:pStyle w:val="Heading2"/>
            </w:pPr>
            <w:bookmarkStart w:id="4" w:name="_Toc238734183"/>
            <w:bookmarkStart w:id="5" w:name="_Toc241314092"/>
            <w:bookmarkStart w:id="6" w:name="_Toc241689353"/>
            <w:r>
              <w:lastRenderedPageBreak/>
              <w:t>STYLE GUIDE for ASSIGNMENT SUBMISSION</w:t>
            </w:r>
            <w:bookmarkEnd w:id="4"/>
            <w:bookmarkEnd w:id="5"/>
            <w:bookmarkEnd w:id="6"/>
          </w:p>
          <w:p w14:paraId="3BCDF731" w14:textId="77777777" w:rsidR="008B45E7" w:rsidRDefault="008B45E7" w:rsidP="00F941E0">
            <w:pPr>
              <w:rPr>
                <w:rFonts w:ascii="Arial" w:hAnsi="Arial" w:cs="Arial"/>
                <w:sz w:val="20"/>
              </w:rPr>
            </w:pPr>
            <w:r>
              <w:rPr>
                <w:rFonts w:ascii="Arial" w:hAnsi="Arial" w:cs="Arial"/>
                <w:sz w:val="20"/>
              </w:rPr>
              <w:t>Before submitting an assignment</w:t>
            </w:r>
            <w:r w:rsidR="002B078E">
              <w:rPr>
                <w:rFonts w:ascii="Arial" w:hAnsi="Arial" w:cs="Arial"/>
                <w:sz w:val="20"/>
              </w:rPr>
              <w:t>,</w:t>
            </w:r>
            <w:r>
              <w:rPr>
                <w:rFonts w:ascii="Arial" w:hAnsi="Arial" w:cs="Arial"/>
                <w:sz w:val="20"/>
              </w:rPr>
              <w:t xml:space="preserve"> you should refer to the policies and guidelines set out in the</w:t>
            </w:r>
            <w:r w:rsidR="002B078E">
              <w:rPr>
                <w:rFonts w:ascii="Arial" w:hAnsi="Arial" w:cs="Arial"/>
                <w:sz w:val="20"/>
              </w:rPr>
              <w:t xml:space="preserve"> following</w:t>
            </w:r>
            <w:r>
              <w:rPr>
                <w:rFonts w:ascii="Arial" w:hAnsi="Arial" w:cs="Arial"/>
                <w:sz w:val="20"/>
              </w:rPr>
              <w:t>:</w:t>
            </w:r>
          </w:p>
          <w:p w14:paraId="6790E0A6" w14:textId="77777777" w:rsidR="008B45E7" w:rsidRDefault="00440D0F" w:rsidP="004D54B1">
            <w:pPr>
              <w:numPr>
                <w:ilvl w:val="0"/>
                <w:numId w:val="4"/>
              </w:numPr>
              <w:tabs>
                <w:tab w:val="clear" w:pos="720"/>
              </w:tabs>
              <w:ind w:left="602" w:hanging="242"/>
              <w:rPr>
                <w:rFonts w:ascii="Arial" w:hAnsi="Arial" w:cs="Arial"/>
                <w:sz w:val="20"/>
              </w:rPr>
            </w:pPr>
            <w:hyperlink r:id="rId15" w:history="1">
              <w:r w:rsidRPr="00440D0F">
                <w:rPr>
                  <w:rStyle w:val="Hyperlink"/>
                  <w:rFonts w:ascii="Arial" w:hAnsi="Arial" w:cs="Arial"/>
                  <w:sz w:val="20"/>
                </w:rPr>
                <w:t>FEIT Student Guide</w:t>
              </w:r>
            </w:hyperlink>
          </w:p>
          <w:p w14:paraId="3C0735F1" w14:textId="77777777" w:rsidR="008B45E7" w:rsidRDefault="008B45E7" w:rsidP="004D54B1">
            <w:pPr>
              <w:numPr>
                <w:ilvl w:val="0"/>
                <w:numId w:val="4"/>
              </w:numPr>
              <w:tabs>
                <w:tab w:val="clear" w:pos="720"/>
              </w:tabs>
              <w:ind w:left="602" w:hanging="242"/>
              <w:rPr>
                <w:rFonts w:ascii="Arial" w:hAnsi="Arial" w:cs="Arial"/>
                <w:sz w:val="20"/>
              </w:rPr>
            </w:pPr>
            <w:hyperlink r:id="rId16" w:history="1">
              <w:r w:rsidRPr="000F5580">
                <w:rPr>
                  <w:rStyle w:val="Hyperlink"/>
                  <w:rFonts w:ascii="Arial" w:hAnsi="Arial" w:cs="Arial"/>
                  <w:sz w:val="20"/>
                </w:rPr>
                <w:t>UTS L</w:t>
              </w:r>
              <w:r w:rsidR="000F5580" w:rsidRPr="000F5580">
                <w:rPr>
                  <w:rStyle w:val="Hyperlink"/>
                  <w:rFonts w:ascii="Arial" w:hAnsi="Arial" w:cs="Arial"/>
                  <w:sz w:val="20"/>
                </w:rPr>
                <w:t>ibrary - referencing</w:t>
              </w:r>
            </w:hyperlink>
          </w:p>
          <w:p w14:paraId="7BAD3F21" w14:textId="77777777" w:rsidR="008B45E7" w:rsidRDefault="000F5580" w:rsidP="004D54B1">
            <w:pPr>
              <w:numPr>
                <w:ilvl w:val="0"/>
                <w:numId w:val="4"/>
              </w:numPr>
              <w:tabs>
                <w:tab w:val="clear" w:pos="720"/>
              </w:tabs>
              <w:ind w:left="602" w:hanging="242"/>
              <w:rPr>
                <w:rFonts w:ascii="Arial" w:hAnsi="Arial" w:cs="Arial"/>
                <w:sz w:val="20"/>
              </w:rPr>
            </w:pPr>
            <w:hyperlink r:id="rId17" w:history="1">
              <w:r>
                <w:rPr>
                  <w:rStyle w:val="Hyperlink"/>
                  <w:rFonts w:ascii="Arial" w:hAnsi="Arial" w:cs="Arial"/>
                  <w:sz w:val="20"/>
                </w:rPr>
                <w:t xml:space="preserve">HELPS - </w:t>
              </w:r>
              <w:r w:rsidR="008B45E7" w:rsidRPr="002B078E">
                <w:rPr>
                  <w:rStyle w:val="Hyperlink"/>
                  <w:rFonts w:ascii="Arial" w:hAnsi="Arial" w:cs="Arial"/>
                  <w:sz w:val="20"/>
                </w:rPr>
                <w:t>English and academic literacy support</w:t>
              </w:r>
            </w:hyperlink>
          </w:p>
          <w:p w14:paraId="405BDA5C" w14:textId="77777777" w:rsidR="008B45E7" w:rsidRDefault="008B45E7" w:rsidP="004D54B1">
            <w:pPr>
              <w:numPr>
                <w:ilvl w:val="0"/>
                <w:numId w:val="4"/>
              </w:numPr>
              <w:tabs>
                <w:tab w:val="clear" w:pos="720"/>
              </w:tabs>
              <w:ind w:left="602" w:hanging="242"/>
              <w:rPr>
                <w:rFonts w:ascii="Arial" w:hAnsi="Arial" w:cs="Arial"/>
                <w:sz w:val="20"/>
              </w:rPr>
            </w:pPr>
            <w:hyperlink r:id="rId18" w:history="1">
              <w:r w:rsidRPr="000F5580">
                <w:rPr>
                  <w:rStyle w:val="Hyperlink"/>
                  <w:rFonts w:ascii="Arial" w:hAnsi="Arial" w:cs="Arial"/>
                  <w:sz w:val="20"/>
                </w:rPr>
                <w:t xml:space="preserve">UTS GSU </w:t>
              </w:r>
              <w:r w:rsidR="000F5580" w:rsidRPr="000F5580">
                <w:rPr>
                  <w:rStyle w:val="Hyperlink"/>
                  <w:rFonts w:ascii="Arial" w:hAnsi="Arial" w:cs="Arial"/>
                  <w:sz w:val="20"/>
                </w:rPr>
                <w:t>- coursework assessment policy and procedures</w:t>
              </w:r>
            </w:hyperlink>
          </w:p>
          <w:p w14:paraId="1ED4E18D" w14:textId="77777777" w:rsidR="008B45E7" w:rsidRDefault="008B45E7" w:rsidP="00F941E0">
            <w:pPr>
              <w:rPr>
                <w:rFonts w:ascii="Arial" w:hAnsi="Arial" w:cs="Arial"/>
                <w:b/>
                <w:sz w:val="20"/>
              </w:rPr>
            </w:pPr>
          </w:p>
        </w:tc>
      </w:tr>
      <w:tr w:rsidR="008B45E7" w14:paraId="7012995F" w14:textId="77777777" w:rsidTr="007C5F59">
        <w:trPr>
          <w:trHeight w:val="11364"/>
        </w:trPr>
        <w:tc>
          <w:tcPr>
            <w:tcW w:w="0" w:type="auto"/>
          </w:tcPr>
          <w:p w14:paraId="3D7B4B8C" w14:textId="77777777" w:rsidR="008B45E7" w:rsidRDefault="008B45E7" w:rsidP="00F941E0">
            <w:pPr>
              <w:rPr>
                <w:rFonts w:ascii="Arial" w:hAnsi="Arial" w:cs="Arial"/>
                <w:sz w:val="20"/>
              </w:rPr>
            </w:pPr>
            <w:r>
              <w:rPr>
                <w:rFonts w:ascii="Arial" w:hAnsi="Arial" w:cs="Arial"/>
                <w:sz w:val="20"/>
              </w:rPr>
              <w:t xml:space="preserve">Unless your Subject Coordinator has indicated otherwise in </w:t>
            </w:r>
            <w:r w:rsidR="00440D0F">
              <w:rPr>
                <w:rFonts w:ascii="Arial" w:hAnsi="Arial" w:cs="Arial"/>
                <w:sz w:val="20"/>
              </w:rPr>
              <w:t>the</w:t>
            </w:r>
            <w:r>
              <w:rPr>
                <w:rFonts w:ascii="Arial" w:hAnsi="Arial" w:cs="Arial"/>
                <w:sz w:val="20"/>
              </w:rPr>
              <w:t xml:space="preserve"> Subject Outline, you must follow the instructions below for submission of assignments in </w:t>
            </w:r>
            <w:r w:rsidR="002B078E">
              <w:rPr>
                <w:rFonts w:ascii="Arial" w:hAnsi="Arial" w:cs="Arial"/>
                <w:sz w:val="20"/>
              </w:rPr>
              <w:t>the Faculty of Engineering and Information Technology</w:t>
            </w:r>
            <w:r>
              <w:rPr>
                <w:rFonts w:ascii="Arial" w:hAnsi="Arial" w:cs="Arial"/>
                <w:sz w:val="20"/>
              </w:rPr>
              <w:t>.</w:t>
            </w:r>
          </w:p>
          <w:p w14:paraId="3E0E1F2A" w14:textId="77777777" w:rsidR="008B45E7" w:rsidRDefault="008B45E7" w:rsidP="00F941E0">
            <w:pPr>
              <w:pStyle w:val="Heading2"/>
              <w:rPr>
                <w:rFonts w:ascii="Arial" w:hAnsi="Arial" w:cs="Arial"/>
                <w:sz w:val="28"/>
              </w:rPr>
            </w:pPr>
            <w:bookmarkStart w:id="7" w:name="_Toc238734184"/>
            <w:bookmarkStart w:id="8" w:name="_Toc241314093"/>
            <w:bookmarkStart w:id="9" w:name="_Toc241689354"/>
            <w:r>
              <w:t>Writi</w:t>
            </w:r>
            <w:r w:rsidR="00452A03">
              <w:t>ng s</w:t>
            </w:r>
            <w:r>
              <w:t>tyle</w:t>
            </w:r>
            <w:bookmarkEnd w:id="7"/>
            <w:bookmarkEnd w:id="8"/>
            <w:bookmarkEnd w:id="9"/>
          </w:p>
          <w:p w14:paraId="3ECE57EA" w14:textId="77777777" w:rsidR="008B45E7" w:rsidRDefault="008B45E7" w:rsidP="00F941E0">
            <w:pPr>
              <w:rPr>
                <w:rFonts w:ascii="Arial" w:hAnsi="Arial" w:cs="Arial"/>
                <w:sz w:val="20"/>
              </w:rPr>
            </w:pPr>
            <w:r>
              <w:rPr>
                <w:rFonts w:ascii="Arial" w:hAnsi="Arial" w:cs="Arial"/>
                <w:sz w:val="20"/>
              </w:rPr>
              <w:t>It is usually best to write your initial draft in the default settings of your software without formatting. Use the following guides in your writing.</w:t>
            </w:r>
          </w:p>
          <w:p w14:paraId="0D0F74B1" w14:textId="77777777" w:rsidR="008B45E7" w:rsidRDefault="008B45E7" w:rsidP="00F941E0">
            <w:pPr>
              <w:rPr>
                <w:rFonts w:ascii="Arial" w:hAnsi="Arial" w:cs="Arial"/>
              </w:rPr>
            </w:pPr>
          </w:p>
          <w:p w14:paraId="24FC651F" w14:textId="77777777" w:rsidR="008B45E7" w:rsidRDefault="008B45E7" w:rsidP="00F941E0">
            <w:pPr>
              <w:rPr>
                <w:rFonts w:ascii="Arial" w:hAnsi="Arial" w:cs="Arial"/>
                <w:sz w:val="20"/>
              </w:rPr>
            </w:pPr>
            <w:r>
              <w:rPr>
                <w:rFonts w:ascii="Arial" w:hAnsi="Arial" w:cs="Arial"/>
                <w:b/>
                <w:sz w:val="20"/>
              </w:rPr>
              <w:t xml:space="preserve">Purpose and </w:t>
            </w:r>
            <w:r w:rsidR="00440D0F">
              <w:rPr>
                <w:rFonts w:ascii="Arial" w:hAnsi="Arial" w:cs="Arial"/>
                <w:b/>
                <w:sz w:val="20"/>
              </w:rPr>
              <w:t>a</w:t>
            </w:r>
            <w:r>
              <w:rPr>
                <w:rFonts w:ascii="Arial" w:hAnsi="Arial" w:cs="Arial"/>
                <w:b/>
                <w:sz w:val="20"/>
              </w:rPr>
              <w:t>udience</w:t>
            </w:r>
            <w:r>
              <w:rPr>
                <w:rFonts w:ascii="Arial" w:hAnsi="Arial" w:cs="Arial"/>
                <w:sz w:val="20"/>
              </w:rPr>
              <w:t xml:space="preserve">: use the correct genre and language style expected for the </w:t>
            </w:r>
            <w:proofErr w:type="gramStart"/>
            <w:r>
              <w:rPr>
                <w:rFonts w:ascii="Arial" w:hAnsi="Arial" w:cs="Arial"/>
                <w:sz w:val="20"/>
              </w:rPr>
              <w:t>particular task</w:t>
            </w:r>
            <w:proofErr w:type="gramEnd"/>
            <w:r>
              <w:rPr>
                <w:rFonts w:ascii="Arial" w:hAnsi="Arial" w:cs="Arial"/>
                <w:sz w:val="20"/>
              </w:rPr>
              <w:t>.</w:t>
            </w:r>
          </w:p>
          <w:p w14:paraId="01C0204C" w14:textId="77777777" w:rsidR="008B45E7" w:rsidRDefault="008B45E7" w:rsidP="00F941E0">
            <w:pPr>
              <w:rPr>
                <w:rFonts w:ascii="Arial" w:hAnsi="Arial" w:cs="Arial"/>
                <w:sz w:val="20"/>
              </w:rPr>
            </w:pPr>
          </w:p>
          <w:p w14:paraId="42A3A268" w14:textId="77777777" w:rsidR="008B45E7" w:rsidRDefault="008B45E7" w:rsidP="00F941E0">
            <w:pPr>
              <w:rPr>
                <w:rFonts w:ascii="Arial" w:hAnsi="Arial" w:cs="Arial"/>
                <w:sz w:val="20"/>
              </w:rPr>
            </w:pPr>
            <w:r>
              <w:rPr>
                <w:rFonts w:ascii="Arial" w:hAnsi="Arial" w:cs="Arial"/>
                <w:b/>
                <w:sz w:val="20"/>
              </w:rPr>
              <w:t>Language</w:t>
            </w:r>
            <w:r w:rsidR="00452A03">
              <w:rPr>
                <w:rFonts w:ascii="Arial" w:hAnsi="Arial" w:cs="Arial"/>
                <w:sz w:val="20"/>
              </w:rPr>
              <w:t>: use ‘plain English’</w:t>
            </w:r>
            <w:r>
              <w:rPr>
                <w:rFonts w:ascii="Arial" w:hAnsi="Arial" w:cs="Arial"/>
                <w:sz w:val="20"/>
              </w:rPr>
              <w:t xml:space="preserve"> for all technical writing. More information about this language style can be found at </w:t>
            </w:r>
            <w:hyperlink r:id="rId19" w:history="1">
              <w:r>
                <w:rPr>
                  <w:rStyle w:val="Hyperlink"/>
                  <w:rFonts w:ascii="Arial" w:hAnsi="Arial" w:cs="Arial"/>
                  <w:sz w:val="20"/>
                </w:rPr>
                <w:t>www.plainenglish.co.uk/free-guides.html</w:t>
              </w:r>
            </w:hyperlink>
            <w:r>
              <w:rPr>
                <w:rFonts w:ascii="Arial" w:hAnsi="Arial" w:cs="Arial"/>
                <w:sz w:val="20"/>
              </w:rPr>
              <w:t>.</w:t>
            </w:r>
          </w:p>
          <w:p w14:paraId="1A9A3C5D" w14:textId="77777777" w:rsidR="008B45E7" w:rsidRDefault="008B45E7" w:rsidP="00F941E0">
            <w:pPr>
              <w:rPr>
                <w:rFonts w:ascii="Arial" w:hAnsi="Arial" w:cs="Arial"/>
                <w:sz w:val="20"/>
              </w:rPr>
            </w:pPr>
          </w:p>
          <w:p w14:paraId="2A0A7854" w14:textId="77777777" w:rsidR="008B45E7" w:rsidRDefault="008B45E7" w:rsidP="00F941E0">
            <w:pPr>
              <w:rPr>
                <w:rFonts w:ascii="Arial" w:hAnsi="Arial" w:cs="Arial"/>
                <w:sz w:val="20"/>
              </w:rPr>
            </w:pPr>
            <w:r>
              <w:rPr>
                <w:rFonts w:ascii="Arial" w:hAnsi="Arial" w:cs="Arial"/>
                <w:sz w:val="20"/>
              </w:rPr>
              <w:t>Use spelling and grammar software tools to check your writing. Edit your document.</w:t>
            </w:r>
          </w:p>
          <w:p w14:paraId="6EB6FF5C" w14:textId="77777777" w:rsidR="008B45E7" w:rsidRDefault="008B45E7" w:rsidP="00F941E0">
            <w:pPr>
              <w:rPr>
                <w:rFonts w:ascii="Arial" w:hAnsi="Arial" w:cs="Arial"/>
                <w:sz w:val="20"/>
              </w:rPr>
            </w:pPr>
          </w:p>
          <w:p w14:paraId="7D6F6C3F" w14:textId="77777777" w:rsidR="008B45E7" w:rsidRDefault="008B45E7" w:rsidP="00F941E0">
            <w:pPr>
              <w:rPr>
                <w:rFonts w:ascii="Arial" w:hAnsi="Arial" w:cs="Arial"/>
                <w:sz w:val="20"/>
              </w:rPr>
            </w:pPr>
            <w:r>
              <w:rPr>
                <w:rFonts w:ascii="Arial" w:hAnsi="Arial" w:cs="Arial"/>
                <w:b/>
                <w:sz w:val="20"/>
              </w:rPr>
              <w:t>Standards</w:t>
            </w:r>
            <w:r>
              <w:rPr>
                <w:rFonts w:ascii="Arial" w:hAnsi="Arial" w:cs="Arial"/>
                <w:sz w:val="20"/>
              </w:rPr>
              <w:t>: always use:</w:t>
            </w:r>
          </w:p>
          <w:p w14:paraId="3698A898" w14:textId="77777777" w:rsidR="008B45E7" w:rsidRDefault="008B45E7" w:rsidP="008B45E7">
            <w:pPr>
              <w:numPr>
                <w:ilvl w:val="0"/>
                <w:numId w:val="5"/>
              </w:numPr>
              <w:ind w:left="426"/>
              <w:rPr>
                <w:rFonts w:ascii="Arial" w:hAnsi="Arial" w:cs="Arial"/>
                <w:sz w:val="20"/>
              </w:rPr>
            </w:pPr>
            <w:r>
              <w:rPr>
                <w:rFonts w:ascii="Arial" w:hAnsi="Arial" w:cs="Arial"/>
                <w:sz w:val="20"/>
              </w:rPr>
              <w:t>Australian spelling standards (Macquarie Dictionary)</w:t>
            </w:r>
          </w:p>
          <w:p w14:paraId="1988A4DD" w14:textId="77777777" w:rsidR="008B45E7" w:rsidRDefault="008B45E7" w:rsidP="008B45E7">
            <w:pPr>
              <w:numPr>
                <w:ilvl w:val="0"/>
                <w:numId w:val="5"/>
              </w:numPr>
              <w:ind w:left="426"/>
              <w:rPr>
                <w:rFonts w:ascii="Arial" w:hAnsi="Arial" w:cs="Arial"/>
                <w:sz w:val="20"/>
              </w:rPr>
            </w:pPr>
            <w:r>
              <w:rPr>
                <w:rFonts w:ascii="Arial" w:hAnsi="Arial" w:cs="Arial"/>
                <w:sz w:val="20"/>
              </w:rPr>
              <w:t>SI (International System of Units) units of measurement</w:t>
            </w:r>
          </w:p>
          <w:p w14:paraId="2A297D5D" w14:textId="77777777" w:rsidR="008B45E7" w:rsidRDefault="008B45E7" w:rsidP="008B45E7">
            <w:pPr>
              <w:numPr>
                <w:ilvl w:val="0"/>
                <w:numId w:val="5"/>
              </w:numPr>
              <w:ind w:left="426"/>
              <w:rPr>
                <w:rFonts w:ascii="Arial" w:hAnsi="Arial" w:cs="Arial"/>
                <w:sz w:val="20"/>
              </w:rPr>
            </w:pPr>
            <w:r>
              <w:rPr>
                <w:rFonts w:ascii="Arial" w:hAnsi="Arial" w:cs="Arial"/>
                <w:sz w:val="20"/>
              </w:rPr>
              <w:t xml:space="preserve">ISO (International Organisation for Standardisation) for writing dates and times for international documents. For </w:t>
            </w:r>
            <w:proofErr w:type="gramStart"/>
            <w:r>
              <w:rPr>
                <w:rFonts w:ascii="Arial" w:hAnsi="Arial" w:cs="Arial"/>
                <w:sz w:val="20"/>
              </w:rPr>
              <w:t>example</w:t>
            </w:r>
            <w:proofErr w:type="gramEnd"/>
            <w:r>
              <w:rPr>
                <w:rFonts w:ascii="Arial" w:hAnsi="Arial" w:cs="Arial"/>
                <w:sz w:val="20"/>
              </w:rPr>
              <w:t xml:space="preserve"> </w:t>
            </w:r>
            <w:proofErr w:type="spellStart"/>
            <w:r>
              <w:rPr>
                <w:rFonts w:ascii="Arial" w:hAnsi="Arial" w:cs="Arial"/>
                <w:b/>
                <w:sz w:val="20"/>
              </w:rPr>
              <w:t>yyyy</w:t>
            </w:r>
            <w:proofErr w:type="spellEnd"/>
            <w:r>
              <w:rPr>
                <w:rFonts w:ascii="Arial" w:hAnsi="Arial" w:cs="Arial"/>
                <w:b/>
                <w:sz w:val="20"/>
              </w:rPr>
              <w:t xml:space="preserve">-mm-dd </w:t>
            </w:r>
            <w:r>
              <w:rPr>
                <w:rFonts w:ascii="Arial" w:hAnsi="Arial" w:cs="Arial"/>
                <w:sz w:val="20"/>
              </w:rPr>
              <w:t xml:space="preserve">or </w:t>
            </w:r>
            <w:proofErr w:type="spellStart"/>
            <w:r>
              <w:rPr>
                <w:rFonts w:ascii="Arial" w:hAnsi="Arial" w:cs="Arial"/>
                <w:b/>
                <w:sz w:val="20"/>
              </w:rPr>
              <w:t>hh</w:t>
            </w:r>
            <w:proofErr w:type="spellEnd"/>
            <w:r>
              <w:rPr>
                <w:rFonts w:ascii="Arial" w:hAnsi="Arial" w:cs="Arial"/>
                <w:b/>
                <w:sz w:val="20"/>
              </w:rPr>
              <w:t>-mm-ss</w:t>
            </w:r>
            <w:r>
              <w:rPr>
                <w:rFonts w:ascii="Arial" w:hAnsi="Arial" w:cs="Arial"/>
                <w:sz w:val="20"/>
              </w:rPr>
              <w:t xml:space="preserve">. However, for most applications it is more helpful to present the date in full as </w:t>
            </w:r>
            <w:r>
              <w:rPr>
                <w:rFonts w:ascii="Arial" w:hAnsi="Arial" w:cs="Arial"/>
                <w:b/>
                <w:sz w:val="20"/>
              </w:rPr>
              <w:t>26 August 201</w:t>
            </w:r>
            <w:r w:rsidR="00452A03">
              <w:rPr>
                <w:rFonts w:ascii="Arial" w:hAnsi="Arial" w:cs="Arial"/>
                <w:b/>
                <w:sz w:val="20"/>
              </w:rPr>
              <w:t>6</w:t>
            </w:r>
            <w:r>
              <w:rPr>
                <w:rFonts w:ascii="Arial" w:hAnsi="Arial" w:cs="Arial"/>
                <w:sz w:val="20"/>
              </w:rPr>
              <w:t>.</w:t>
            </w:r>
          </w:p>
          <w:p w14:paraId="14BB32C7" w14:textId="77777777" w:rsidR="008B45E7" w:rsidRDefault="008B45E7" w:rsidP="00F941E0">
            <w:pPr>
              <w:ind w:left="66"/>
              <w:rPr>
                <w:rFonts w:ascii="Arial" w:hAnsi="Arial" w:cs="Arial"/>
                <w:sz w:val="20"/>
              </w:rPr>
            </w:pPr>
          </w:p>
          <w:p w14:paraId="6C97B589" w14:textId="77777777" w:rsidR="008B45E7" w:rsidRDefault="00452A03" w:rsidP="00F941E0">
            <w:pPr>
              <w:ind w:left="66"/>
              <w:rPr>
                <w:rFonts w:ascii="Arial" w:hAnsi="Arial" w:cs="Arial"/>
                <w:sz w:val="20"/>
              </w:rPr>
            </w:pPr>
            <w:r>
              <w:rPr>
                <w:rFonts w:ascii="Arial" w:hAnsi="Arial" w:cs="Arial"/>
                <w:b/>
                <w:sz w:val="20"/>
              </w:rPr>
              <w:t>Graphics and t</w:t>
            </w:r>
            <w:r w:rsidR="008B45E7">
              <w:rPr>
                <w:rFonts w:ascii="Arial" w:hAnsi="Arial" w:cs="Arial"/>
                <w:b/>
                <w:sz w:val="20"/>
              </w:rPr>
              <w:t>ables</w:t>
            </w:r>
            <w:r w:rsidR="008B45E7">
              <w:rPr>
                <w:rFonts w:ascii="Arial" w:hAnsi="Arial" w:cs="Arial"/>
                <w:sz w:val="20"/>
              </w:rPr>
              <w:t xml:space="preserve"> should:</w:t>
            </w:r>
          </w:p>
          <w:p w14:paraId="131C4049" w14:textId="77777777" w:rsidR="008B45E7" w:rsidRDefault="00440D0F" w:rsidP="008B45E7">
            <w:pPr>
              <w:numPr>
                <w:ilvl w:val="0"/>
                <w:numId w:val="6"/>
              </w:numPr>
              <w:ind w:left="426"/>
              <w:rPr>
                <w:rFonts w:ascii="Arial" w:hAnsi="Arial" w:cs="Arial"/>
                <w:sz w:val="20"/>
              </w:rPr>
            </w:pPr>
            <w:r>
              <w:rPr>
                <w:rFonts w:ascii="Arial" w:hAnsi="Arial" w:cs="Arial"/>
                <w:sz w:val="20"/>
              </w:rPr>
              <w:t>be numbered</w:t>
            </w:r>
          </w:p>
          <w:p w14:paraId="3DDAD935" w14:textId="77777777" w:rsidR="008B45E7" w:rsidRDefault="008B45E7" w:rsidP="008B45E7">
            <w:pPr>
              <w:numPr>
                <w:ilvl w:val="0"/>
                <w:numId w:val="6"/>
              </w:numPr>
              <w:ind w:left="426"/>
              <w:rPr>
                <w:rFonts w:ascii="Arial" w:hAnsi="Arial" w:cs="Arial"/>
                <w:sz w:val="20"/>
              </w:rPr>
            </w:pPr>
            <w:r>
              <w:rPr>
                <w:rFonts w:ascii="Arial" w:hAnsi="Arial" w:cs="Arial"/>
                <w:sz w:val="20"/>
              </w:rPr>
              <w:t>have an appropriate heading and/or caption</w:t>
            </w:r>
          </w:p>
          <w:p w14:paraId="0FCB91EF" w14:textId="77777777" w:rsidR="008B45E7" w:rsidRDefault="008B45E7" w:rsidP="008B45E7">
            <w:pPr>
              <w:numPr>
                <w:ilvl w:val="0"/>
                <w:numId w:val="6"/>
              </w:numPr>
              <w:ind w:left="426"/>
              <w:rPr>
                <w:rFonts w:ascii="Arial" w:hAnsi="Arial" w:cs="Arial"/>
                <w:sz w:val="20"/>
              </w:rPr>
            </w:pPr>
            <w:r>
              <w:rPr>
                <w:rFonts w:ascii="Arial" w:hAnsi="Arial" w:cs="Arial"/>
                <w:sz w:val="20"/>
              </w:rPr>
              <w:t>be fully label</w:t>
            </w:r>
            <w:r w:rsidR="00440D0F">
              <w:rPr>
                <w:rFonts w:ascii="Arial" w:hAnsi="Arial" w:cs="Arial"/>
                <w:sz w:val="20"/>
              </w:rPr>
              <w:t>l</w:t>
            </w:r>
            <w:r>
              <w:rPr>
                <w:rFonts w:ascii="Arial" w:hAnsi="Arial" w:cs="Arial"/>
                <w:sz w:val="20"/>
              </w:rPr>
              <w:t>ed</w:t>
            </w:r>
          </w:p>
          <w:p w14:paraId="0FAA42D6" w14:textId="77777777" w:rsidR="008B45E7" w:rsidRDefault="00440D0F" w:rsidP="008B45E7">
            <w:pPr>
              <w:numPr>
                <w:ilvl w:val="0"/>
                <w:numId w:val="6"/>
              </w:numPr>
              <w:ind w:left="426"/>
              <w:rPr>
                <w:rFonts w:ascii="Arial" w:hAnsi="Arial" w:cs="Arial"/>
                <w:sz w:val="20"/>
              </w:rPr>
            </w:pPr>
            <w:r>
              <w:rPr>
                <w:rFonts w:ascii="Arial" w:hAnsi="Arial" w:cs="Arial"/>
                <w:sz w:val="20"/>
              </w:rPr>
              <w:t>be correctly referenced.</w:t>
            </w:r>
          </w:p>
          <w:p w14:paraId="11D2CA63" w14:textId="77777777" w:rsidR="008B45E7" w:rsidRDefault="008B45E7" w:rsidP="00F941E0">
            <w:pPr>
              <w:pStyle w:val="Heading2"/>
              <w:rPr>
                <w:rFonts w:ascii="Arial" w:hAnsi="Arial" w:cs="Arial"/>
                <w:sz w:val="28"/>
              </w:rPr>
            </w:pPr>
            <w:bookmarkStart w:id="10" w:name="_Toc238734185"/>
            <w:bookmarkStart w:id="11" w:name="_Toc241314094"/>
            <w:bookmarkStart w:id="12" w:name="_Toc241689355"/>
            <w:r>
              <w:t>Presentation</w:t>
            </w:r>
            <w:bookmarkEnd w:id="10"/>
            <w:bookmarkEnd w:id="11"/>
            <w:bookmarkEnd w:id="12"/>
          </w:p>
          <w:p w14:paraId="5EAAE5BF" w14:textId="77777777" w:rsidR="008B45E7" w:rsidRDefault="008B45E7" w:rsidP="00F941E0">
            <w:pPr>
              <w:rPr>
                <w:rFonts w:ascii="Arial" w:hAnsi="Arial" w:cs="Arial"/>
                <w:sz w:val="20"/>
              </w:rPr>
            </w:pPr>
            <w:r>
              <w:rPr>
                <w:rFonts w:ascii="Arial" w:hAnsi="Arial" w:cs="Arial"/>
                <w:sz w:val="20"/>
              </w:rPr>
              <w:t xml:space="preserve">Unless otherwise instructed, all assignment submissions should be </w:t>
            </w:r>
            <w:r>
              <w:rPr>
                <w:rFonts w:ascii="Arial" w:hAnsi="Arial" w:cs="Arial"/>
                <w:b/>
                <w:sz w:val="20"/>
              </w:rPr>
              <w:t>word</w:t>
            </w:r>
            <w:r w:rsidR="00440D0F">
              <w:rPr>
                <w:rFonts w:ascii="Arial" w:hAnsi="Arial" w:cs="Arial"/>
                <w:b/>
                <w:sz w:val="20"/>
              </w:rPr>
              <w:t xml:space="preserve"> </w:t>
            </w:r>
            <w:r>
              <w:rPr>
                <w:rFonts w:ascii="Arial" w:hAnsi="Arial" w:cs="Arial"/>
                <w:b/>
                <w:sz w:val="20"/>
              </w:rPr>
              <w:t>processed</w:t>
            </w:r>
            <w:r>
              <w:rPr>
                <w:rFonts w:ascii="Arial" w:hAnsi="Arial" w:cs="Arial"/>
                <w:sz w:val="20"/>
              </w:rPr>
              <w:t xml:space="preserve"> using spell-check and grammar-check software. Work should be well </w:t>
            </w:r>
            <w:r>
              <w:rPr>
                <w:rFonts w:ascii="Arial" w:hAnsi="Arial" w:cs="Arial"/>
                <w:b/>
                <w:sz w:val="20"/>
              </w:rPr>
              <w:t>edited</w:t>
            </w:r>
            <w:r>
              <w:rPr>
                <w:rFonts w:ascii="Arial" w:hAnsi="Arial" w:cs="Arial"/>
                <w:sz w:val="20"/>
              </w:rPr>
              <w:t xml:space="preserve"> before submission. Use the following default set</w:t>
            </w:r>
            <w:r w:rsidR="00440D0F">
              <w:rPr>
                <w:rFonts w:ascii="Arial" w:hAnsi="Arial" w:cs="Arial"/>
                <w:sz w:val="20"/>
              </w:rPr>
              <w:t>tings:</w:t>
            </w:r>
          </w:p>
          <w:p w14:paraId="5D3CA98D" w14:textId="77777777" w:rsidR="008B45E7" w:rsidRDefault="008B45E7" w:rsidP="00F941E0">
            <w:pPr>
              <w:rPr>
                <w:rFonts w:ascii="Arial" w:hAnsi="Arial" w:cs="Arial"/>
                <w:sz w:val="20"/>
              </w:rPr>
            </w:pPr>
          </w:p>
          <w:p w14:paraId="7B4165E7" w14:textId="77777777" w:rsidR="008B45E7" w:rsidRDefault="00440D0F" w:rsidP="00F941E0">
            <w:pPr>
              <w:rPr>
                <w:rFonts w:ascii="Arial" w:hAnsi="Arial" w:cs="Arial"/>
                <w:sz w:val="20"/>
              </w:rPr>
            </w:pPr>
            <w:r>
              <w:rPr>
                <w:rFonts w:ascii="Arial" w:hAnsi="Arial" w:cs="Arial"/>
                <w:b/>
                <w:sz w:val="20"/>
              </w:rPr>
              <w:t>Page s</w:t>
            </w:r>
            <w:r w:rsidR="008B45E7">
              <w:rPr>
                <w:rFonts w:ascii="Arial" w:hAnsi="Arial" w:cs="Arial"/>
                <w:b/>
                <w:sz w:val="20"/>
              </w:rPr>
              <w:t>etup</w:t>
            </w:r>
            <w:r w:rsidR="008B45E7">
              <w:rPr>
                <w:rFonts w:ascii="Arial" w:hAnsi="Arial" w:cs="Arial"/>
                <w:sz w:val="20"/>
              </w:rPr>
              <w:t xml:space="preserve">: set margins </w:t>
            </w:r>
            <w:r>
              <w:rPr>
                <w:rFonts w:ascii="Arial" w:hAnsi="Arial" w:cs="Arial"/>
                <w:sz w:val="20"/>
              </w:rPr>
              <w:t>at no less than 20mm all around.</w:t>
            </w:r>
          </w:p>
          <w:p w14:paraId="16EF4D66" w14:textId="77777777" w:rsidR="008B45E7" w:rsidRDefault="008B45E7" w:rsidP="00F941E0">
            <w:pPr>
              <w:rPr>
                <w:rFonts w:ascii="Arial" w:hAnsi="Arial" w:cs="Arial"/>
                <w:sz w:val="20"/>
              </w:rPr>
            </w:pPr>
          </w:p>
          <w:p w14:paraId="713F7148" w14:textId="77777777" w:rsidR="0072743B" w:rsidRDefault="008B45E7" w:rsidP="00F941E0">
            <w:pPr>
              <w:rPr>
                <w:rFonts w:ascii="Arial" w:hAnsi="Arial" w:cs="Arial"/>
                <w:sz w:val="20"/>
              </w:rPr>
            </w:pPr>
            <w:r>
              <w:rPr>
                <w:rFonts w:ascii="Arial" w:hAnsi="Arial" w:cs="Arial"/>
                <w:b/>
                <w:sz w:val="20"/>
              </w:rPr>
              <w:t>Paper</w:t>
            </w:r>
            <w:r w:rsidR="00440D0F">
              <w:rPr>
                <w:rFonts w:ascii="Arial" w:hAnsi="Arial" w:cs="Arial"/>
                <w:sz w:val="20"/>
              </w:rPr>
              <w:t>: print on A4 bond, double</w:t>
            </w:r>
            <w:r>
              <w:rPr>
                <w:rFonts w:ascii="Arial" w:hAnsi="Arial" w:cs="Arial"/>
                <w:sz w:val="20"/>
              </w:rPr>
              <w:t>-spaced and preferably double-sided, left justified.</w:t>
            </w:r>
          </w:p>
          <w:p w14:paraId="75790CE8" w14:textId="6AD56940" w:rsidR="00065D8F" w:rsidRPr="00065D8F" w:rsidRDefault="00065D8F" w:rsidP="00F941E0">
            <w:pPr>
              <w:rPr>
                <w:rFonts w:ascii="Arial" w:hAnsi="Arial" w:cs="Arial"/>
                <w:sz w:val="20"/>
              </w:rPr>
            </w:pPr>
          </w:p>
        </w:tc>
        <w:tc>
          <w:tcPr>
            <w:tcW w:w="0" w:type="auto"/>
          </w:tcPr>
          <w:p w14:paraId="3FF10BBB" w14:textId="77777777" w:rsidR="008B45E7" w:rsidRDefault="008B45E7" w:rsidP="00F941E0">
            <w:pPr>
              <w:rPr>
                <w:rFonts w:ascii="Arial" w:hAnsi="Arial" w:cs="Arial"/>
                <w:sz w:val="20"/>
              </w:rPr>
            </w:pPr>
            <w:r>
              <w:rPr>
                <w:rFonts w:ascii="Arial" w:hAnsi="Arial" w:cs="Arial"/>
                <w:b/>
                <w:sz w:val="20"/>
              </w:rPr>
              <w:t>Font</w:t>
            </w:r>
            <w:r>
              <w:rPr>
                <w:rFonts w:ascii="Arial" w:hAnsi="Arial" w:cs="Arial"/>
                <w:sz w:val="20"/>
              </w:rPr>
              <w:t xml:space="preserve">: use the software default style to provide consistency. </w:t>
            </w:r>
            <w:r w:rsidR="00440D0F">
              <w:rPr>
                <w:rFonts w:ascii="Arial" w:hAnsi="Arial" w:cs="Arial"/>
                <w:sz w:val="20"/>
              </w:rPr>
              <w:t>The recommended style includes:</w:t>
            </w:r>
          </w:p>
          <w:p w14:paraId="1D5BCAB2" w14:textId="77777777" w:rsidR="008B45E7" w:rsidRDefault="00452A03" w:rsidP="00440D0F">
            <w:pPr>
              <w:numPr>
                <w:ilvl w:val="0"/>
                <w:numId w:val="7"/>
              </w:numPr>
              <w:tabs>
                <w:tab w:val="clear" w:pos="360"/>
              </w:tabs>
              <w:ind w:left="317" w:hanging="317"/>
              <w:rPr>
                <w:rFonts w:ascii="Arial" w:hAnsi="Arial" w:cs="Arial"/>
                <w:sz w:val="20"/>
              </w:rPr>
            </w:pPr>
            <w:r>
              <w:rPr>
                <w:rFonts w:ascii="Arial" w:hAnsi="Arial" w:cs="Arial"/>
                <w:sz w:val="20"/>
              </w:rPr>
              <w:t>10-</w:t>
            </w:r>
            <w:r w:rsidR="008B45E7">
              <w:rPr>
                <w:rFonts w:ascii="Arial" w:hAnsi="Arial" w:cs="Arial"/>
                <w:sz w:val="20"/>
              </w:rPr>
              <w:t>12 pt</w:t>
            </w:r>
            <w:r w:rsidR="00440D0F">
              <w:rPr>
                <w:rFonts w:ascii="Arial" w:hAnsi="Arial" w:cs="Arial"/>
                <w:sz w:val="20"/>
              </w:rPr>
              <w:t xml:space="preserve"> font</w:t>
            </w:r>
          </w:p>
          <w:p w14:paraId="657BC642" w14:textId="77777777" w:rsidR="008B45E7" w:rsidRDefault="008B45E7" w:rsidP="00440D0F">
            <w:pPr>
              <w:numPr>
                <w:ilvl w:val="0"/>
                <w:numId w:val="7"/>
              </w:numPr>
              <w:tabs>
                <w:tab w:val="clear" w:pos="360"/>
              </w:tabs>
              <w:ind w:left="317" w:hanging="317"/>
              <w:rPr>
                <w:rFonts w:ascii="Arial" w:hAnsi="Arial" w:cs="Arial"/>
                <w:sz w:val="20"/>
              </w:rPr>
            </w:pPr>
            <w:r>
              <w:rPr>
                <w:rFonts w:ascii="Arial" w:hAnsi="Arial" w:cs="Arial"/>
                <w:sz w:val="20"/>
              </w:rPr>
              <w:t>consistent formatting with a limited number of fonts</w:t>
            </w:r>
          </w:p>
          <w:p w14:paraId="5871C9A3" w14:textId="77777777" w:rsidR="008B45E7" w:rsidRDefault="008B45E7" w:rsidP="00440D0F">
            <w:pPr>
              <w:numPr>
                <w:ilvl w:val="0"/>
                <w:numId w:val="7"/>
              </w:numPr>
              <w:tabs>
                <w:tab w:val="clear" w:pos="360"/>
              </w:tabs>
              <w:ind w:left="317" w:hanging="317"/>
              <w:rPr>
                <w:rFonts w:ascii="Arial" w:hAnsi="Arial" w:cs="Arial"/>
                <w:sz w:val="20"/>
              </w:rPr>
            </w:pPr>
            <w:r>
              <w:rPr>
                <w:rFonts w:ascii="Arial" w:hAnsi="Arial" w:cs="Arial"/>
                <w:sz w:val="20"/>
              </w:rPr>
              <w:t>lines no more than 60 characters (use wider margins or columns if you need to make lines shorter)</w:t>
            </w:r>
          </w:p>
          <w:p w14:paraId="20514F21" w14:textId="77777777" w:rsidR="008B45E7" w:rsidRDefault="008B45E7" w:rsidP="00F941E0">
            <w:pPr>
              <w:rPr>
                <w:rFonts w:ascii="Arial" w:hAnsi="Arial" w:cs="Arial"/>
                <w:sz w:val="20"/>
              </w:rPr>
            </w:pPr>
          </w:p>
          <w:p w14:paraId="6A556174" w14:textId="77777777" w:rsidR="008B45E7" w:rsidRDefault="008B45E7" w:rsidP="00F941E0">
            <w:pPr>
              <w:rPr>
                <w:rFonts w:ascii="Arial" w:hAnsi="Arial" w:cs="Arial"/>
                <w:sz w:val="20"/>
              </w:rPr>
            </w:pPr>
            <w:r>
              <w:rPr>
                <w:rFonts w:ascii="Arial" w:hAnsi="Arial" w:cs="Arial"/>
                <w:b/>
                <w:sz w:val="20"/>
              </w:rPr>
              <w:t>Header</w:t>
            </w:r>
            <w:r w:rsidR="00440D0F">
              <w:rPr>
                <w:rFonts w:ascii="Arial" w:hAnsi="Arial" w:cs="Arial"/>
                <w:sz w:val="20"/>
              </w:rPr>
              <w:t xml:space="preserve"> should include</w:t>
            </w:r>
            <w:r w:rsidR="004D54B1">
              <w:rPr>
                <w:rFonts w:ascii="Arial" w:hAnsi="Arial" w:cs="Arial"/>
                <w:sz w:val="20"/>
              </w:rPr>
              <w:t>:</w:t>
            </w:r>
          </w:p>
          <w:p w14:paraId="68888F62" w14:textId="77777777" w:rsidR="008B45E7" w:rsidRDefault="008B45E7" w:rsidP="00440D0F">
            <w:pPr>
              <w:numPr>
                <w:ilvl w:val="1"/>
                <w:numId w:val="7"/>
              </w:numPr>
              <w:tabs>
                <w:tab w:val="clear" w:pos="1080"/>
              </w:tabs>
              <w:ind w:left="317" w:hanging="337"/>
              <w:rPr>
                <w:rFonts w:ascii="Arial" w:hAnsi="Arial" w:cs="Arial"/>
                <w:sz w:val="20"/>
              </w:rPr>
            </w:pPr>
            <w:r>
              <w:rPr>
                <w:rFonts w:ascii="Arial" w:hAnsi="Arial" w:cs="Arial"/>
                <w:sz w:val="20"/>
              </w:rPr>
              <w:t>your name and student number</w:t>
            </w:r>
          </w:p>
          <w:p w14:paraId="59F18030" w14:textId="77777777" w:rsidR="008B45E7" w:rsidRDefault="008B45E7" w:rsidP="00440D0F">
            <w:pPr>
              <w:numPr>
                <w:ilvl w:val="1"/>
                <w:numId w:val="7"/>
              </w:numPr>
              <w:tabs>
                <w:tab w:val="clear" w:pos="1080"/>
              </w:tabs>
              <w:ind w:left="317" w:hanging="337"/>
              <w:rPr>
                <w:rFonts w:ascii="Arial" w:hAnsi="Arial" w:cs="Arial"/>
                <w:sz w:val="20"/>
              </w:rPr>
            </w:pPr>
            <w:r>
              <w:rPr>
                <w:rFonts w:ascii="Arial" w:hAnsi="Arial" w:cs="Arial"/>
                <w:sz w:val="20"/>
              </w:rPr>
              <w:t>the title of the paper or task.</w:t>
            </w:r>
          </w:p>
          <w:p w14:paraId="20CF8642" w14:textId="77777777" w:rsidR="008B45E7" w:rsidRDefault="008B45E7" w:rsidP="00F941E0">
            <w:pPr>
              <w:rPr>
                <w:rFonts w:ascii="Arial" w:hAnsi="Arial" w:cs="Arial"/>
                <w:sz w:val="20"/>
              </w:rPr>
            </w:pPr>
          </w:p>
          <w:p w14:paraId="545E5D21" w14:textId="77777777" w:rsidR="008B45E7" w:rsidRDefault="008B45E7" w:rsidP="00F941E0">
            <w:pPr>
              <w:rPr>
                <w:rFonts w:ascii="Arial" w:hAnsi="Arial" w:cs="Arial"/>
                <w:sz w:val="20"/>
              </w:rPr>
            </w:pPr>
            <w:r>
              <w:rPr>
                <w:rFonts w:ascii="Arial" w:hAnsi="Arial" w:cs="Arial"/>
                <w:b/>
                <w:sz w:val="20"/>
              </w:rPr>
              <w:t>Footer</w:t>
            </w:r>
            <w:r>
              <w:rPr>
                <w:rFonts w:ascii="Arial" w:hAnsi="Arial" w:cs="Arial"/>
                <w:sz w:val="20"/>
              </w:rPr>
              <w:t xml:space="preserve"> should include the page number and current date.</w:t>
            </w:r>
          </w:p>
          <w:p w14:paraId="43279BF2" w14:textId="77777777" w:rsidR="008B45E7" w:rsidRDefault="008B45E7" w:rsidP="00F941E0">
            <w:pPr>
              <w:rPr>
                <w:rFonts w:ascii="Arial" w:hAnsi="Arial" w:cs="Arial"/>
                <w:sz w:val="20"/>
              </w:rPr>
            </w:pPr>
          </w:p>
          <w:p w14:paraId="61966E66" w14:textId="77777777" w:rsidR="008B45E7" w:rsidRDefault="008B45E7" w:rsidP="00F941E0">
            <w:pPr>
              <w:rPr>
                <w:rFonts w:ascii="Arial" w:hAnsi="Arial" w:cs="Arial"/>
                <w:sz w:val="20"/>
              </w:rPr>
            </w:pPr>
            <w:r>
              <w:rPr>
                <w:rFonts w:ascii="Arial" w:hAnsi="Arial" w:cs="Arial"/>
                <w:sz w:val="20"/>
              </w:rPr>
              <w:t>Cover sheet and statement of originality: all work submitted for assessment must be the original work of the student(s) submitting the work. A standard faculty cover sheet (see over) must be attached to the front of the submission. Any collaboration between the submitting student and others must be declared on the cover sheet.</w:t>
            </w:r>
          </w:p>
          <w:p w14:paraId="631636F0" w14:textId="77777777" w:rsidR="008B45E7" w:rsidRDefault="008B45E7" w:rsidP="00F941E0">
            <w:pPr>
              <w:pStyle w:val="Heading2"/>
              <w:rPr>
                <w:rFonts w:ascii="Arial" w:hAnsi="Arial" w:cs="Arial"/>
                <w:sz w:val="28"/>
              </w:rPr>
            </w:pPr>
            <w:bookmarkStart w:id="13" w:name="_Toc238734186"/>
            <w:bookmarkStart w:id="14" w:name="_Toc241314095"/>
            <w:bookmarkStart w:id="15" w:name="_Toc241689356"/>
            <w:r>
              <w:t>Referencing</w:t>
            </w:r>
            <w:bookmarkEnd w:id="13"/>
            <w:bookmarkEnd w:id="14"/>
            <w:bookmarkEnd w:id="15"/>
          </w:p>
          <w:p w14:paraId="66468700" w14:textId="77777777" w:rsidR="008B45E7" w:rsidRDefault="008B45E7" w:rsidP="00F941E0">
            <w:pPr>
              <w:rPr>
                <w:rFonts w:ascii="Arial" w:hAnsi="Arial" w:cs="Arial"/>
                <w:sz w:val="20"/>
              </w:rPr>
            </w:pPr>
            <w:r>
              <w:rPr>
                <w:rFonts w:ascii="Arial" w:hAnsi="Arial" w:cs="Arial"/>
                <w:sz w:val="20"/>
              </w:rPr>
              <w:t>All sources of information used in the preparation of your submission must be acknowledged using the Harvard system of referencing. This includes all print, video, electronic sources.</w:t>
            </w:r>
          </w:p>
          <w:p w14:paraId="3AB607D5" w14:textId="77777777" w:rsidR="008B45E7" w:rsidRDefault="008B45E7" w:rsidP="00F941E0">
            <w:pPr>
              <w:rPr>
                <w:rFonts w:ascii="Arial" w:hAnsi="Arial" w:cs="Arial"/>
                <w:sz w:val="20"/>
              </w:rPr>
            </w:pPr>
          </w:p>
          <w:p w14:paraId="74574161" w14:textId="77777777" w:rsidR="008B45E7" w:rsidRDefault="008B45E7" w:rsidP="00F941E0">
            <w:pPr>
              <w:rPr>
                <w:rFonts w:ascii="Arial" w:hAnsi="Arial" w:cs="Arial"/>
                <w:sz w:val="20"/>
              </w:rPr>
            </w:pPr>
            <w:r>
              <w:rPr>
                <w:rFonts w:ascii="Arial" w:hAnsi="Arial" w:cs="Arial"/>
                <w:sz w:val="20"/>
              </w:rPr>
              <w:t xml:space="preserve">Phrases, sentences or paragraphs taken verbatim from a source must be in quotation marks and the source(s) cited using both </w:t>
            </w:r>
            <w:r>
              <w:rPr>
                <w:rFonts w:ascii="Arial" w:hAnsi="Arial" w:cs="Arial"/>
                <w:b/>
                <w:sz w:val="20"/>
              </w:rPr>
              <w:t>in-text</w:t>
            </w:r>
            <w:r>
              <w:rPr>
                <w:rFonts w:ascii="Arial" w:hAnsi="Arial" w:cs="Arial"/>
                <w:sz w:val="20"/>
              </w:rPr>
              <w:t xml:space="preserve"> referencing and a </w:t>
            </w:r>
            <w:r>
              <w:rPr>
                <w:rFonts w:ascii="Arial" w:hAnsi="Arial" w:cs="Arial"/>
                <w:b/>
                <w:sz w:val="20"/>
              </w:rPr>
              <w:t>reference list</w:t>
            </w:r>
            <w:r>
              <w:rPr>
                <w:rFonts w:ascii="Arial" w:hAnsi="Arial" w:cs="Arial"/>
                <w:sz w:val="20"/>
              </w:rPr>
              <w:t>.</w:t>
            </w:r>
          </w:p>
          <w:p w14:paraId="52741F9F" w14:textId="77777777" w:rsidR="008B45E7" w:rsidRDefault="008B45E7" w:rsidP="00F941E0">
            <w:pPr>
              <w:rPr>
                <w:rFonts w:ascii="Arial" w:hAnsi="Arial" w:cs="Arial"/>
                <w:sz w:val="20"/>
              </w:rPr>
            </w:pPr>
          </w:p>
          <w:p w14:paraId="4BEDFA7E" w14:textId="77777777" w:rsidR="008B45E7" w:rsidRDefault="008B45E7" w:rsidP="00F941E0">
            <w:pPr>
              <w:rPr>
                <w:rFonts w:ascii="Arial" w:hAnsi="Arial" w:cs="Arial"/>
                <w:sz w:val="20"/>
              </w:rPr>
            </w:pPr>
            <w:r>
              <w:rPr>
                <w:rFonts w:ascii="Arial" w:hAnsi="Arial" w:cs="Arial"/>
                <w:sz w:val="20"/>
              </w:rPr>
              <w:t xml:space="preserve">Plagiarism is the failure to acknowledge sources of information. </w:t>
            </w:r>
            <w:r w:rsidR="002B078E">
              <w:rPr>
                <w:rFonts w:ascii="Arial" w:hAnsi="Arial" w:cs="Arial"/>
                <w:sz w:val="20"/>
              </w:rPr>
              <w:t>You</w:t>
            </w:r>
            <w:r>
              <w:rPr>
                <w:rFonts w:ascii="Arial" w:hAnsi="Arial" w:cs="Arial"/>
                <w:sz w:val="20"/>
              </w:rPr>
              <w:t xml:space="preserve"> should be fully aware of the meaning of plagiarism and its consequences both to your marks, position at the university and criminal liability. The plagiarism in your assignment submissions can be assessed both in hard copy and in soft copy through </w:t>
            </w:r>
            <w:r w:rsidR="00452A03">
              <w:rPr>
                <w:rFonts w:ascii="Arial" w:hAnsi="Arial" w:cs="Arial"/>
                <w:sz w:val="20"/>
              </w:rPr>
              <w:t>software such</w:t>
            </w:r>
            <w:r>
              <w:rPr>
                <w:rFonts w:ascii="Arial" w:hAnsi="Arial" w:cs="Arial"/>
                <w:sz w:val="20"/>
              </w:rPr>
              <w:t xml:space="preserve"> as Turnitin.</w:t>
            </w:r>
          </w:p>
          <w:p w14:paraId="03AF848D" w14:textId="77777777" w:rsidR="008B45E7" w:rsidRDefault="008B45E7" w:rsidP="00F941E0">
            <w:pPr>
              <w:rPr>
                <w:rFonts w:ascii="Arial" w:hAnsi="Arial" w:cs="Arial"/>
                <w:sz w:val="20"/>
              </w:rPr>
            </w:pPr>
          </w:p>
          <w:p w14:paraId="02B9AA8B" w14:textId="77777777" w:rsidR="008B45E7" w:rsidRDefault="008B45E7" w:rsidP="00452A03">
            <w:pPr>
              <w:rPr>
                <w:rFonts w:ascii="Arial" w:hAnsi="Arial" w:cs="Arial"/>
                <w:sz w:val="20"/>
              </w:rPr>
            </w:pPr>
            <w:r>
              <w:rPr>
                <w:rFonts w:ascii="Arial" w:hAnsi="Arial" w:cs="Arial"/>
                <w:sz w:val="20"/>
              </w:rPr>
              <w:t xml:space="preserve">The UTS Library and UTS HELPS (web links above) </w:t>
            </w:r>
            <w:r w:rsidR="00452A03">
              <w:rPr>
                <w:rFonts w:ascii="Arial" w:hAnsi="Arial" w:cs="Arial"/>
                <w:sz w:val="20"/>
              </w:rPr>
              <w:t>provide extensive</w:t>
            </w:r>
            <w:r>
              <w:rPr>
                <w:rFonts w:ascii="Arial" w:hAnsi="Arial" w:cs="Arial"/>
                <w:sz w:val="20"/>
              </w:rPr>
              <w:t xml:space="preserve"> information for students on referencing correctly to support you in avoiding plagiarism.</w:t>
            </w:r>
          </w:p>
          <w:p w14:paraId="7BBE521F" w14:textId="77777777" w:rsidR="00751387" w:rsidRDefault="00751387" w:rsidP="00452A03">
            <w:pPr>
              <w:rPr>
                <w:rFonts w:ascii="Arial" w:hAnsi="Arial" w:cs="Arial"/>
                <w:sz w:val="20"/>
              </w:rPr>
            </w:pPr>
          </w:p>
          <w:p w14:paraId="66600C99" w14:textId="77777777" w:rsidR="00751387" w:rsidRDefault="00751387" w:rsidP="00452A03">
            <w:pPr>
              <w:rPr>
                <w:rFonts w:ascii="Arial" w:hAnsi="Arial" w:cs="Arial"/>
                <w:sz w:val="20"/>
              </w:rPr>
            </w:pPr>
          </w:p>
          <w:p w14:paraId="0897AD9F" w14:textId="77777777" w:rsidR="00751387" w:rsidRDefault="00751387" w:rsidP="00452A03">
            <w:pPr>
              <w:rPr>
                <w:rFonts w:ascii="Arial" w:hAnsi="Arial" w:cs="Arial"/>
                <w:sz w:val="20"/>
              </w:rPr>
            </w:pPr>
          </w:p>
          <w:p w14:paraId="2F68BF04" w14:textId="77777777" w:rsidR="00751387" w:rsidRDefault="00751387" w:rsidP="00452A03">
            <w:pPr>
              <w:rPr>
                <w:rFonts w:ascii="Arial" w:hAnsi="Arial" w:cs="Arial"/>
                <w:sz w:val="20"/>
              </w:rPr>
            </w:pPr>
          </w:p>
          <w:p w14:paraId="7B178664" w14:textId="77777777" w:rsidR="00751387" w:rsidRDefault="00751387" w:rsidP="00452A03">
            <w:pPr>
              <w:rPr>
                <w:rFonts w:ascii="Arial" w:hAnsi="Arial" w:cs="Arial"/>
                <w:sz w:val="20"/>
              </w:rPr>
            </w:pPr>
          </w:p>
          <w:p w14:paraId="19F74B1F" w14:textId="77777777" w:rsidR="00751387" w:rsidRDefault="00751387" w:rsidP="00452A03">
            <w:pPr>
              <w:rPr>
                <w:rFonts w:ascii="Arial" w:hAnsi="Arial" w:cs="Arial"/>
                <w:sz w:val="20"/>
              </w:rPr>
            </w:pPr>
          </w:p>
          <w:p w14:paraId="722DEFDE" w14:textId="77777777" w:rsidR="00751387" w:rsidRDefault="00751387" w:rsidP="00452A03">
            <w:pPr>
              <w:rPr>
                <w:rFonts w:ascii="Arial" w:hAnsi="Arial" w:cs="Arial"/>
                <w:sz w:val="20"/>
              </w:rPr>
            </w:pPr>
          </w:p>
          <w:p w14:paraId="3716D4B5" w14:textId="77777777" w:rsidR="00751387" w:rsidRDefault="00751387" w:rsidP="00452A03">
            <w:pPr>
              <w:rPr>
                <w:rFonts w:ascii="Arial" w:hAnsi="Arial" w:cs="Arial"/>
                <w:sz w:val="20"/>
              </w:rPr>
            </w:pPr>
          </w:p>
          <w:p w14:paraId="10D4F3D0" w14:textId="77777777" w:rsidR="00751387" w:rsidRDefault="00751387" w:rsidP="00452A03">
            <w:pPr>
              <w:rPr>
                <w:rFonts w:ascii="Arial" w:hAnsi="Arial" w:cs="Arial"/>
                <w:sz w:val="20"/>
              </w:rPr>
            </w:pPr>
          </w:p>
          <w:p w14:paraId="7F7CC15A" w14:textId="77777777" w:rsidR="00751387" w:rsidRPr="002B078E" w:rsidRDefault="00751387" w:rsidP="00452A03">
            <w:pPr>
              <w:rPr>
                <w:rFonts w:ascii="Arial" w:hAnsi="Arial" w:cs="Arial"/>
                <w:sz w:val="20"/>
              </w:rPr>
            </w:pPr>
          </w:p>
        </w:tc>
      </w:tr>
    </w:tbl>
    <w:p w14:paraId="1A02A702" w14:textId="77777777" w:rsidR="001B2674" w:rsidRDefault="001B2674" w:rsidP="00CA3D80">
      <w:pPr>
        <w:pStyle w:val="Heading1"/>
      </w:pPr>
    </w:p>
    <w:p w14:paraId="44F88B8C" w14:textId="3B2DFFF9" w:rsidR="007C5F59" w:rsidRDefault="00E16A22" w:rsidP="00CA3D80">
      <w:pPr>
        <w:pStyle w:val="Heading1"/>
      </w:pPr>
      <w:bookmarkStart w:id="16" w:name="_Toc238734187"/>
      <w:bookmarkStart w:id="17" w:name="_Toc241314096"/>
      <w:bookmarkStart w:id="18" w:name="_Toc241689357"/>
      <w:r>
        <w:t xml:space="preserve">Report </w:t>
      </w:r>
      <w:r w:rsidR="00A427F7">
        <w:t>–</w:t>
      </w:r>
      <w:r>
        <w:t xml:space="preserve"> </w:t>
      </w:r>
      <w:bookmarkEnd w:id="16"/>
      <w:r w:rsidR="00F34828">
        <w:t xml:space="preserve">A* </w:t>
      </w:r>
      <w:r w:rsidR="00EE34E7">
        <w:t>Algorithm</w:t>
      </w:r>
      <w:bookmarkEnd w:id="17"/>
      <w:bookmarkEnd w:id="18"/>
    </w:p>
    <w:p w14:paraId="4CFEE4D8" w14:textId="77777777" w:rsidR="00F63810" w:rsidRDefault="00F63810" w:rsidP="008B45E7">
      <w:pPr>
        <w:rPr>
          <w:rFonts w:ascii="Arial" w:hAnsi="Arial" w:cs="Arial"/>
          <w:bCs/>
          <w:sz w:val="48"/>
          <w:szCs w:val="40"/>
        </w:rPr>
      </w:pPr>
    </w:p>
    <w:p w14:paraId="65C46770" w14:textId="48AF1A22" w:rsidR="003D7239" w:rsidRDefault="00F63810" w:rsidP="008B45E7">
      <w:pPr>
        <w:rPr>
          <w:rFonts w:ascii="Arial" w:hAnsi="Arial" w:cs="Arial"/>
          <w:bCs/>
          <w:sz w:val="48"/>
          <w:szCs w:val="40"/>
        </w:rPr>
      </w:pPr>
      <w:r>
        <w:rPr>
          <w:rFonts w:ascii="Arial" w:hAnsi="Arial" w:cs="Arial"/>
          <w:bCs/>
          <w:sz w:val="48"/>
          <w:szCs w:val="40"/>
        </w:rPr>
        <w:t xml:space="preserve">Finley Ellis </w:t>
      </w:r>
      <w:r w:rsidR="003D7239">
        <w:rPr>
          <w:rFonts w:ascii="Arial" w:hAnsi="Arial" w:cs="Arial"/>
          <w:bCs/>
          <w:sz w:val="48"/>
          <w:szCs w:val="40"/>
        </w:rPr>
        <w:t>–</w:t>
      </w:r>
      <w:r>
        <w:rPr>
          <w:rFonts w:ascii="Arial" w:hAnsi="Arial" w:cs="Arial"/>
          <w:bCs/>
          <w:sz w:val="48"/>
          <w:szCs w:val="40"/>
        </w:rPr>
        <w:t xml:space="preserve"> 24786853</w:t>
      </w:r>
    </w:p>
    <w:p w14:paraId="28CE3644" w14:textId="77777777" w:rsidR="003D7239" w:rsidRDefault="003D7239" w:rsidP="008B45E7">
      <w:pPr>
        <w:rPr>
          <w:rFonts w:ascii="Arial" w:hAnsi="Arial" w:cs="Arial"/>
          <w:bCs/>
          <w:sz w:val="48"/>
          <w:szCs w:val="40"/>
        </w:rPr>
      </w:pPr>
    </w:p>
    <w:p w14:paraId="6C2AD78D" w14:textId="50DD2504" w:rsidR="003D7239" w:rsidRDefault="003D7239" w:rsidP="008B45E7">
      <w:pPr>
        <w:rPr>
          <w:rFonts w:ascii="Arial" w:hAnsi="Arial" w:cs="Arial"/>
          <w:bCs/>
          <w:sz w:val="48"/>
          <w:szCs w:val="40"/>
        </w:rPr>
      </w:pPr>
      <w:r>
        <w:rPr>
          <w:rFonts w:ascii="Arial" w:hAnsi="Arial" w:cs="Arial"/>
          <w:bCs/>
          <w:sz w:val="48"/>
          <w:szCs w:val="40"/>
        </w:rPr>
        <w:t xml:space="preserve">Submission date: </w:t>
      </w:r>
      <w:r w:rsidR="007B54EC">
        <w:rPr>
          <w:rFonts w:ascii="Arial" w:hAnsi="Arial" w:cs="Arial"/>
          <w:bCs/>
          <w:sz w:val="48"/>
          <w:szCs w:val="40"/>
        </w:rPr>
        <w:t>27/09/2026</w:t>
      </w:r>
    </w:p>
    <w:p w14:paraId="5D78405E" w14:textId="29AF2D26" w:rsidR="008C584D" w:rsidRDefault="008C584D" w:rsidP="00AE23D5">
      <w:pPr>
        <w:tabs>
          <w:tab w:val="left" w:pos="7656"/>
        </w:tabs>
        <w:rPr>
          <w:rFonts w:ascii="Arial" w:hAnsi="Arial" w:cs="Arial"/>
          <w:bCs/>
          <w:sz w:val="48"/>
          <w:szCs w:val="40"/>
        </w:rPr>
      </w:pPr>
    </w:p>
    <w:p w14:paraId="11CAEBC2" w14:textId="77777777" w:rsidR="00AA17FB" w:rsidRDefault="00AA17FB" w:rsidP="00891804">
      <w:pPr>
        <w:pStyle w:val="Heading1"/>
      </w:pPr>
    </w:p>
    <w:p w14:paraId="49595738" w14:textId="77777777" w:rsidR="00AA17FB" w:rsidRDefault="00AA17FB" w:rsidP="00891804">
      <w:pPr>
        <w:pStyle w:val="Heading1"/>
      </w:pPr>
    </w:p>
    <w:p w14:paraId="0CE162F3" w14:textId="77777777" w:rsidR="00AA17FB" w:rsidRDefault="00AA17FB" w:rsidP="00891804">
      <w:pPr>
        <w:pStyle w:val="Heading1"/>
      </w:pPr>
    </w:p>
    <w:p w14:paraId="6834868C" w14:textId="77777777" w:rsidR="00AA17FB" w:rsidRDefault="00AA17FB" w:rsidP="00891804">
      <w:pPr>
        <w:pStyle w:val="Heading1"/>
      </w:pPr>
    </w:p>
    <w:p w14:paraId="12EBC6F6" w14:textId="77777777" w:rsidR="00AA17FB" w:rsidRDefault="00AA17FB" w:rsidP="00891804">
      <w:pPr>
        <w:pStyle w:val="Heading1"/>
      </w:pPr>
    </w:p>
    <w:p w14:paraId="01D1A87E" w14:textId="77777777" w:rsidR="00AA17FB" w:rsidRDefault="00AA17FB" w:rsidP="00891804">
      <w:pPr>
        <w:pStyle w:val="Heading1"/>
      </w:pPr>
    </w:p>
    <w:p w14:paraId="34B9ED45" w14:textId="77777777" w:rsidR="00AA17FB" w:rsidRDefault="00AA17FB" w:rsidP="00891804">
      <w:pPr>
        <w:pStyle w:val="Heading1"/>
      </w:pPr>
    </w:p>
    <w:p w14:paraId="5F150D72" w14:textId="77777777" w:rsidR="00AA17FB" w:rsidRDefault="00AA17FB" w:rsidP="00891804">
      <w:pPr>
        <w:pStyle w:val="Heading1"/>
      </w:pPr>
    </w:p>
    <w:p w14:paraId="12BA2DBF" w14:textId="77777777" w:rsidR="00AA17FB" w:rsidRDefault="00AA17FB" w:rsidP="00891804">
      <w:pPr>
        <w:pStyle w:val="Heading1"/>
      </w:pPr>
    </w:p>
    <w:p w14:paraId="43300BA8" w14:textId="77777777" w:rsidR="00AA17FB" w:rsidRDefault="00AA17FB" w:rsidP="00AA17FB"/>
    <w:p w14:paraId="08026CFC" w14:textId="77777777" w:rsidR="00AA17FB" w:rsidRDefault="00AA17FB" w:rsidP="00AA17FB"/>
    <w:p w14:paraId="2198BFE3" w14:textId="77777777" w:rsidR="00AA17FB" w:rsidRDefault="00AA17FB" w:rsidP="00AA17FB"/>
    <w:p w14:paraId="1623E919" w14:textId="77777777" w:rsidR="00AA17FB" w:rsidRDefault="00AA17FB" w:rsidP="00AA17FB"/>
    <w:p w14:paraId="1F5B024F" w14:textId="77777777" w:rsidR="00AA17FB" w:rsidRDefault="00AA17FB" w:rsidP="00AA17FB"/>
    <w:p w14:paraId="68FD0F41" w14:textId="77777777" w:rsidR="00AA17FB" w:rsidRDefault="00AA17FB" w:rsidP="00AA17FB"/>
    <w:p w14:paraId="416C96AC" w14:textId="77777777" w:rsidR="00AA17FB" w:rsidRDefault="00AA17FB" w:rsidP="00AA17FB"/>
    <w:p w14:paraId="26B609C4" w14:textId="77777777" w:rsidR="00AA17FB" w:rsidRDefault="00AA17FB" w:rsidP="00AA17FB"/>
    <w:p w14:paraId="3C22D80D" w14:textId="77777777" w:rsidR="00AA17FB" w:rsidRDefault="00AA17FB" w:rsidP="00AA17FB"/>
    <w:p w14:paraId="3A0E6074" w14:textId="77777777" w:rsidR="00AA17FB" w:rsidRDefault="00AA17FB" w:rsidP="00AA17FB"/>
    <w:p w14:paraId="406A6846" w14:textId="77777777" w:rsidR="00AA17FB" w:rsidRDefault="00AA17FB" w:rsidP="00AA17FB"/>
    <w:p w14:paraId="25171CFF" w14:textId="77777777" w:rsidR="00AA17FB" w:rsidRDefault="00AA17FB" w:rsidP="00AA17FB"/>
    <w:p w14:paraId="22617711" w14:textId="77777777" w:rsidR="00AA17FB" w:rsidRDefault="00AA17FB" w:rsidP="00AA17FB"/>
    <w:p w14:paraId="70627638" w14:textId="77777777" w:rsidR="00AA17FB" w:rsidRDefault="00AA17FB" w:rsidP="00AA17FB"/>
    <w:p w14:paraId="146006E3" w14:textId="77777777" w:rsidR="00AA17FB" w:rsidRDefault="00AA17FB" w:rsidP="00AA17FB"/>
    <w:p w14:paraId="48B8B9A0" w14:textId="77777777" w:rsidR="00AA17FB" w:rsidRDefault="00AA17FB" w:rsidP="00AA17FB"/>
    <w:p w14:paraId="7270FBA5" w14:textId="77777777" w:rsidR="00AA17FB" w:rsidRDefault="00AA17FB" w:rsidP="00AA17FB"/>
    <w:p w14:paraId="1A22054B" w14:textId="77777777" w:rsidR="00AA17FB" w:rsidRDefault="00AA17FB" w:rsidP="00AA17FB"/>
    <w:p w14:paraId="62317637" w14:textId="77777777" w:rsidR="00AA17FB" w:rsidRDefault="00AA17FB" w:rsidP="00AA17FB"/>
    <w:p w14:paraId="3E71DA13" w14:textId="77777777" w:rsidR="00AA17FB" w:rsidRDefault="00AA17FB" w:rsidP="00AA17FB"/>
    <w:p w14:paraId="01D2855A" w14:textId="77777777" w:rsidR="00AA17FB" w:rsidRDefault="00AA17FB" w:rsidP="00AA17FB"/>
    <w:p w14:paraId="6BD08B0E" w14:textId="77777777" w:rsidR="00AA17FB" w:rsidRDefault="00AA17FB" w:rsidP="00AA17FB"/>
    <w:p w14:paraId="1DB9E87F" w14:textId="61CD82EC" w:rsidR="00A33B56" w:rsidRDefault="00A33B56" w:rsidP="00891804">
      <w:pPr>
        <w:pStyle w:val="Heading1"/>
      </w:pPr>
    </w:p>
    <w:p w14:paraId="2A5E89F0" w14:textId="1F96138A" w:rsidR="00307818" w:rsidRDefault="00307818" w:rsidP="00307818">
      <w:pPr>
        <w:pStyle w:val="Heading1"/>
      </w:pPr>
      <w:bookmarkStart w:id="19" w:name="_Toc238734188"/>
      <w:bookmarkStart w:id="20" w:name="_Toc241314097"/>
      <w:bookmarkStart w:id="21" w:name="_Toc241689358"/>
      <w:r>
        <w:t>Table of Contents</w:t>
      </w:r>
      <w:bookmarkEnd w:id="19"/>
      <w:bookmarkEnd w:id="20"/>
      <w:bookmarkEnd w:id="21"/>
    </w:p>
    <w:p w14:paraId="2F4C65EF" w14:textId="146B6793" w:rsidR="007B516D" w:rsidRDefault="007B516D" w:rsidP="007B516D"/>
    <w:sdt>
      <w:sdtPr>
        <w:rPr>
          <w:rFonts w:ascii="Times New Roman" w:eastAsia="Times New Roman" w:hAnsi="Times New Roman" w:cs="Times New Roman"/>
          <w:color w:val="auto"/>
          <w:sz w:val="24"/>
          <w:szCs w:val="20"/>
          <w:lang w:val="en-AU"/>
        </w:rPr>
        <w:id w:val="103168268"/>
        <w:docPartObj>
          <w:docPartGallery w:val="Table of Contents"/>
          <w:docPartUnique/>
        </w:docPartObj>
      </w:sdtPr>
      <w:sdtEndPr>
        <w:rPr>
          <w:b/>
          <w:bCs/>
          <w:noProof/>
        </w:rPr>
      </w:sdtEndPr>
      <w:sdtContent>
        <w:p w14:paraId="20EF4DCE" w14:textId="043868A7" w:rsidR="007B516D" w:rsidRDefault="007B516D">
          <w:pPr>
            <w:pStyle w:val="TOCHeading"/>
          </w:pPr>
          <w:r>
            <w:t>Contents</w:t>
          </w:r>
        </w:p>
        <w:p w14:paraId="552B32CC" w14:textId="2534E287" w:rsidR="00B94769" w:rsidRDefault="007B516D" w:rsidP="00B94769">
          <w:pPr>
            <w:pStyle w:val="TOC1"/>
            <w:tabs>
              <w:tab w:val="right" w:leader="dot" w:pos="10449"/>
            </w:tabs>
            <w:rPr>
              <w:rFonts w:asciiTheme="minorHAnsi" w:eastAsiaTheme="minorEastAsia" w:hAnsiTheme="minorHAnsi" w:cstheme="minorBidi"/>
              <w:noProof/>
              <w:kern w:val="2"/>
              <w:szCs w:val="24"/>
              <w:lang w:eastAsia="en-AU"/>
              <w14:ligatures w14:val="standardContextual"/>
            </w:rPr>
          </w:pPr>
          <w:r>
            <w:fldChar w:fldCharType="begin"/>
          </w:r>
          <w:r>
            <w:instrText xml:space="preserve"> TOC \o "1-3" \h \z \u </w:instrText>
          </w:r>
          <w:r>
            <w:fldChar w:fldCharType="separate"/>
          </w:r>
        </w:p>
        <w:p w14:paraId="754890EA" w14:textId="7C130E3D" w:rsidR="00B94769" w:rsidRDefault="00B94769">
          <w:pPr>
            <w:pStyle w:val="TOC1"/>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59" w:history="1">
            <w:r w:rsidRPr="009568A0">
              <w:rPr>
                <w:rStyle w:val="Hyperlink"/>
                <w:noProof/>
              </w:rPr>
              <w:t>What I Built: A* algorithm applied to the 15-slide puzzle</w:t>
            </w:r>
            <w:r>
              <w:rPr>
                <w:noProof/>
                <w:webHidden/>
              </w:rPr>
              <w:tab/>
            </w:r>
            <w:r>
              <w:rPr>
                <w:noProof/>
                <w:webHidden/>
              </w:rPr>
              <w:fldChar w:fldCharType="begin"/>
            </w:r>
            <w:r>
              <w:rPr>
                <w:noProof/>
                <w:webHidden/>
              </w:rPr>
              <w:instrText xml:space="preserve"> PAGEREF _Toc241689359 \h </w:instrText>
            </w:r>
            <w:r>
              <w:rPr>
                <w:noProof/>
                <w:webHidden/>
              </w:rPr>
            </w:r>
            <w:r>
              <w:rPr>
                <w:noProof/>
                <w:webHidden/>
              </w:rPr>
              <w:fldChar w:fldCharType="separate"/>
            </w:r>
            <w:r>
              <w:rPr>
                <w:noProof/>
                <w:webHidden/>
              </w:rPr>
              <w:t>5</w:t>
            </w:r>
            <w:r>
              <w:rPr>
                <w:noProof/>
                <w:webHidden/>
              </w:rPr>
              <w:fldChar w:fldCharType="end"/>
            </w:r>
          </w:hyperlink>
        </w:p>
        <w:p w14:paraId="7BEC6999" w14:textId="27F268BE" w:rsidR="00B94769" w:rsidRDefault="00B94769">
          <w:pPr>
            <w:pStyle w:val="TOC2"/>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0" w:history="1">
            <w:r w:rsidRPr="009568A0">
              <w:rPr>
                <w:rStyle w:val="Hyperlink"/>
                <w:noProof/>
              </w:rPr>
              <w:t>Algorithm Explanation</w:t>
            </w:r>
            <w:r>
              <w:rPr>
                <w:noProof/>
                <w:webHidden/>
              </w:rPr>
              <w:tab/>
            </w:r>
            <w:r>
              <w:rPr>
                <w:noProof/>
                <w:webHidden/>
              </w:rPr>
              <w:fldChar w:fldCharType="begin"/>
            </w:r>
            <w:r>
              <w:rPr>
                <w:noProof/>
                <w:webHidden/>
              </w:rPr>
              <w:instrText xml:space="preserve"> PAGEREF _Toc241689360 \h </w:instrText>
            </w:r>
            <w:r>
              <w:rPr>
                <w:noProof/>
                <w:webHidden/>
              </w:rPr>
            </w:r>
            <w:r>
              <w:rPr>
                <w:noProof/>
                <w:webHidden/>
              </w:rPr>
              <w:fldChar w:fldCharType="separate"/>
            </w:r>
            <w:r>
              <w:rPr>
                <w:noProof/>
                <w:webHidden/>
              </w:rPr>
              <w:t>5</w:t>
            </w:r>
            <w:r>
              <w:rPr>
                <w:noProof/>
                <w:webHidden/>
              </w:rPr>
              <w:fldChar w:fldCharType="end"/>
            </w:r>
          </w:hyperlink>
        </w:p>
        <w:p w14:paraId="379C17E1" w14:textId="063F270F" w:rsidR="00B94769" w:rsidRDefault="00B94769">
          <w:pPr>
            <w:pStyle w:val="TOC2"/>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1" w:history="1">
            <w:r w:rsidRPr="009568A0">
              <w:rPr>
                <w:rStyle w:val="Hyperlink"/>
                <w:noProof/>
              </w:rPr>
              <w:t>Design Choices</w:t>
            </w:r>
            <w:r>
              <w:rPr>
                <w:noProof/>
                <w:webHidden/>
              </w:rPr>
              <w:tab/>
            </w:r>
            <w:r>
              <w:rPr>
                <w:noProof/>
                <w:webHidden/>
              </w:rPr>
              <w:fldChar w:fldCharType="begin"/>
            </w:r>
            <w:r>
              <w:rPr>
                <w:noProof/>
                <w:webHidden/>
              </w:rPr>
              <w:instrText xml:space="preserve"> PAGEREF _Toc241689361 \h </w:instrText>
            </w:r>
            <w:r>
              <w:rPr>
                <w:noProof/>
                <w:webHidden/>
              </w:rPr>
            </w:r>
            <w:r>
              <w:rPr>
                <w:noProof/>
                <w:webHidden/>
              </w:rPr>
              <w:fldChar w:fldCharType="separate"/>
            </w:r>
            <w:r>
              <w:rPr>
                <w:noProof/>
                <w:webHidden/>
              </w:rPr>
              <w:t>6</w:t>
            </w:r>
            <w:r>
              <w:rPr>
                <w:noProof/>
                <w:webHidden/>
              </w:rPr>
              <w:fldChar w:fldCharType="end"/>
            </w:r>
          </w:hyperlink>
        </w:p>
        <w:p w14:paraId="7A4CF1F8" w14:textId="4A914040" w:rsidR="00B94769" w:rsidRDefault="00B94769">
          <w:pPr>
            <w:pStyle w:val="TOC3"/>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2" w:history="1">
            <w:r w:rsidRPr="009568A0">
              <w:rPr>
                <w:rStyle w:val="Hyperlink"/>
                <w:noProof/>
              </w:rPr>
              <w:t>Programming Language</w:t>
            </w:r>
            <w:r>
              <w:rPr>
                <w:noProof/>
                <w:webHidden/>
              </w:rPr>
              <w:tab/>
            </w:r>
            <w:r>
              <w:rPr>
                <w:noProof/>
                <w:webHidden/>
              </w:rPr>
              <w:fldChar w:fldCharType="begin"/>
            </w:r>
            <w:r>
              <w:rPr>
                <w:noProof/>
                <w:webHidden/>
              </w:rPr>
              <w:instrText xml:space="preserve"> PAGEREF _Toc241689362 \h </w:instrText>
            </w:r>
            <w:r>
              <w:rPr>
                <w:noProof/>
                <w:webHidden/>
              </w:rPr>
            </w:r>
            <w:r>
              <w:rPr>
                <w:noProof/>
                <w:webHidden/>
              </w:rPr>
              <w:fldChar w:fldCharType="separate"/>
            </w:r>
            <w:r>
              <w:rPr>
                <w:noProof/>
                <w:webHidden/>
              </w:rPr>
              <w:t>6</w:t>
            </w:r>
            <w:r>
              <w:rPr>
                <w:noProof/>
                <w:webHidden/>
              </w:rPr>
              <w:fldChar w:fldCharType="end"/>
            </w:r>
          </w:hyperlink>
        </w:p>
        <w:p w14:paraId="74EBB220" w14:textId="4D31E915" w:rsidR="00B94769" w:rsidRDefault="00B94769">
          <w:pPr>
            <w:pStyle w:val="TOC3"/>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3" w:history="1">
            <w:r w:rsidRPr="009568A0">
              <w:rPr>
                <w:rStyle w:val="Hyperlink"/>
                <w:noProof/>
              </w:rPr>
              <w:t>Data Representation</w:t>
            </w:r>
            <w:r>
              <w:rPr>
                <w:noProof/>
                <w:webHidden/>
              </w:rPr>
              <w:tab/>
            </w:r>
            <w:r>
              <w:rPr>
                <w:noProof/>
                <w:webHidden/>
              </w:rPr>
              <w:fldChar w:fldCharType="begin"/>
            </w:r>
            <w:r>
              <w:rPr>
                <w:noProof/>
                <w:webHidden/>
              </w:rPr>
              <w:instrText xml:space="preserve"> PAGEREF _Toc241689363 \h </w:instrText>
            </w:r>
            <w:r>
              <w:rPr>
                <w:noProof/>
                <w:webHidden/>
              </w:rPr>
            </w:r>
            <w:r>
              <w:rPr>
                <w:noProof/>
                <w:webHidden/>
              </w:rPr>
              <w:fldChar w:fldCharType="separate"/>
            </w:r>
            <w:r>
              <w:rPr>
                <w:noProof/>
                <w:webHidden/>
              </w:rPr>
              <w:t>6</w:t>
            </w:r>
            <w:r>
              <w:rPr>
                <w:noProof/>
                <w:webHidden/>
              </w:rPr>
              <w:fldChar w:fldCharType="end"/>
            </w:r>
          </w:hyperlink>
        </w:p>
        <w:p w14:paraId="111D595C" w14:textId="1BCF6356" w:rsidR="00B94769" w:rsidRDefault="00B94769">
          <w:pPr>
            <w:pStyle w:val="TOC3"/>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4" w:history="1">
            <w:r w:rsidRPr="009568A0">
              <w:rPr>
                <w:rStyle w:val="Hyperlink"/>
                <w:noProof/>
              </w:rPr>
              <w:t>Simplifications and Extensions</w:t>
            </w:r>
            <w:r>
              <w:rPr>
                <w:noProof/>
                <w:webHidden/>
              </w:rPr>
              <w:tab/>
            </w:r>
            <w:r>
              <w:rPr>
                <w:noProof/>
                <w:webHidden/>
              </w:rPr>
              <w:fldChar w:fldCharType="begin"/>
            </w:r>
            <w:r>
              <w:rPr>
                <w:noProof/>
                <w:webHidden/>
              </w:rPr>
              <w:instrText xml:space="preserve"> PAGEREF _Toc241689364 \h </w:instrText>
            </w:r>
            <w:r>
              <w:rPr>
                <w:noProof/>
                <w:webHidden/>
              </w:rPr>
            </w:r>
            <w:r>
              <w:rPr>
                <w:noProof/>
                <w:webHidden/>
              </w:rPr>
              <w:fldChar w:fldCharType="separate"/>
            </w:r>
            <w:r>
              <w:rPr>
                <w:noProof/>
                <w:webHidden/>
              </w:rPr>
              <w:t>7</w:t>
            </w:r>
            <w:r>
              <w:rPr>
                <w:noProof/>
                <w:webHidden/>
              </w:rPr>
              <w:fldChar w:fldCharType="end"/>
            </w:r>
          </w:hyperlink>
        </w:p>
        <w:p w14:paraId="2DF9C8E8" w14:textId="12B42EB4" w:rsidR="00B94769" w:rsidRDefault="00B94769">
          <w:pPr>
            <w:pStyle w:val="TOC1"/>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5" w:history="1">
            <w:r w:rsidRPr="009568A0">
              <w:rPr>
                <w:rStyle w:val="Hyperlink"/>
                <w:noProof/>
              </w:rPr>
              <w:t>Track B Specific Writeup: The Tool</w:t>
            </w:r>
            <w:r>
              <w:rPr>
                <w:noProof/>
                <w:webHidden/>
              </w:rPr>
              <w:tab/>
            </w:r>
            <w:r>
              <w:rPr>
                <w:noProof/>
                <w:webHidden/>
              </w:rPr>
              <w:fldChar w:fldCharType="begin"/>
            </w:r>
            <w:r>
              <w:rPr>
                <w:noProof/>
                <w:webHidden/>
              </w:rPr>
              <w:instrText xml:space="preserve"> PAGEREF _Toc241689365 \h </w:instrText>
            </w:r>
            <w:r>
              <w:rPr>
                <w:noProof/>
                <w:webHidden/>
              </w:rPr>
            </w:r>
            <w:r>
              <w:rPr>
                <w:noProof/>
                <w:webHidden/>
              </w:rPr>
              <w:fldChar w:fldCharType="separate"/>
            </w:r>
            <w:r>
              <w:rPr>
                <w:noProof/>
                <w:webHidden/>
              </w:rPr>
              <w:t>7</w:t>
            </w:r>
            <w:r>
              <w:rPr>
                <w:noProof/>
                <w:webHidden/>
              </w:rPr>
              <w:fldChar w:fldCharType="end"/>
            </w:r>
          </w:hyperlink>
        </w:p>
        <w:p w14:paraId="629D45BE" w14:textId="64232998" w:rsidR="00B94769" w:rsidRDefault="00B94769">
          <w:pPr>
            <w:pStyle w:val="TOC2"/>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6" w:history="1">
            <w:r w:rsidRPr="009568A0">
              <w:rPr>
                <w:rStyle w:val="Hyperlink"/>
                <w:noProof/>
              </w:rPr>
              <w:t>How the Algorithm Sits Inside the Tool</w:t>
            </w:r>
            <w:r>
              <w:rPr>
                <w:noProof/>
                <w:webHidden/>
              </w:rPr>
              <w:tab/>
            </w:r>
            <w:r>
              <w:rPr>
                <w:noProof/>
                <w:webHidden/>
              </w:rPr>
              <w:fldChar w:fldCharType="begin"/>
            </w:r>
            <w:r>
              <w:rPr>
                <w:noProof/>
                <w:webHidden/>
              </w:rPr>
              <w:instrText xml:space="preserve"> PAGEREF _Toc241689366 \h </w:instrText>
            </w:r>
            <w:r>
              <w:rPr>
                <w:noProof/>
                <w:webHidden/>
              </w:rPr>
            </w:r>
            <w:r>
              <w:rPr>
                <w:noProof/>
                <w:webHidden/>
              </w:rPr>
              <w:fldChar w:fldCharType="separate"/>
            </w:r>
            <w:r>
              <w:rPr>
                <w:noProof/>
                <w:webHidden/>
              </w:rPr>
              <w:t>8</w:t>
            </w:r>
            <w:r>
              <w:rPr>
                <w:noProof/>
                <w:webHidden/>
              </w:rPr>
              <w:fldChar w:fldCharType="end"/>
            </w:r>
          </w:hyperlink>
        </w:p>
        <w:p w14:paraId="46898595" w14:textId="6F16E47A" w:rsidR="00B94769" w:rsidRDefault="00B94769">
          <w:pPr>
            <w:pStyle w:val="TOC2"/>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7" w:history="1">
            <w:r w:rsidRPr="009568A0">
              <w:rPr>
                <w:rStyle w:val="Hyperlink"/>
                <w:noProof/>
              </w:rPr>
              <w:t>Interface Decisions</w:t>
            </w:r>
            <w:r>
              <w:rPr>
                <w:noProof/>
                <w:webHidden/>
              </w:rPr>
              <w:tab/>
            </w:r>
            <w:r>
              <w:rPr>
                <w:noProof/>
                <w:webHidden/>
              </w:rPr>
              <w:fldChar w:fldCharType="begin"/>
            </w:r>
            <w:r>
              <w:rPr>
                <w:noProof/>
                <w:webHidden/>
              </w:rPr>
              <w:instrText xml:space="preserve"> PAGEREF _Toc241689367 \h </w:instrText>
            </w:r>
            <w:r>
              <w:rPr>
                <w:noProof/>
                <w:webHidden/>
              </w:rPr>
            </w:r>
            <w:r>
              <w:rPr>
                <w:noProof/>
                <w:webHidden/>
              </w:rPr>
              <w:fldChar w:fldCharType="separate"/>
            </w:r>
            <w:r>
              <w:rPr>
                <w:noProof/>
                <w:webHidden/>
              </w:rPr>
              <w:t>8</w:t>
            </w:r>
            <w:r>
              <w:rPr>
                <w:noProof/>
                <w:webHidden/>
              </w:rPr>
              <w:fldChar w:fldCharType="end"/>
            </w:r>
          </w:hyperlink>
        </w:p>
        <w:p w14:paraId="24D66CC3" w14:textId="54AC1BBD" w:rsidR="00B94769" w:rsidRDefault="00B94769">
          <w:pPr>
            <w:pStyle w:val="TOC2"/>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68" w:history="1">
            <w:r w:rsidRPr="009568A0">
              <w:rPr>
                <w:rStyle w:val="Hyperlink"/>
                <w:noProof/>
              </w:rPr>
              <w:t>Worked Example</w:t>
            </w:r>
            <w:r>
              <w:rPr>
                <w:noProof/>
                <w:webHidden/>
              </w:rPr>
              <w:tab/>
            </w:r>
            <w:r>
              <w:rPr>
                <w:noProof/>
                <w:webHidden/>
              </w:rPr>
              <w:fldChar w:fldCharType="begin"/>
            </w:r>
            <w:r>
              <w:rPr>
                <w:noProof/>
                <w:webHidden/>
              </w:rPr>
              <w:instrText xml:space="preserve"> PAGEREF _Toc241689368 \h </w:instrText>
            </w:r>
            <w:r>
              <w:rPr>
                <w:noProof/>
                <w:webHidden/>
              </w:rPr>
            </w:r>
            <w:r>
              <w:rPr>
                <w:noProof/>
                <w:webHidden/>
              </w:rPr>
              <w:fldChar w:fldCharType="separate"/>
            </w:r>
            <w:r>
              <w:rPr>
                <w:noProof/>
                <w:webHidden/>
              </w:rPr>
              <w:t>8</w:t>
            </w:r>
            <w:r>
              <w:rPr>
                <w:noProof/>
                <w:webHidden/>
              </w:rPr>
              <w:fldChar w:fldCharType="end"/>
            </w:r>
          </w:hyperlink>
        </w:p>
        <w:p w14:paraId="08AC1E56" w14:textId="704AFEE1" w:rsidR="00B94769" w:rsidRDefault="00B94769">
          <w:pPr>
            <w:pStyle w:val="TOC2"/>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73" w:history="1">
            <w:r w:rsidRPr="009568A0">
              <w:rPr>
                <w:rStyle w:val="Hyperlink"/>
                <w:noProof/>
              </w:rPr>
              <w:t>Summary</w:t>
            </w:r>
            <w:r>
              <w:rPr>
                <w:noProof/>
                <w:webHidden/>
              </w:rPr>
              <w:tab/>
            </w:r>
            <w:r>
              <w:rPr>
                <w:noProof/>
                <w:webHidden/>
              </w:rPr>
              <w:fldChar w:fldCharType="begin"/>
            </w:r>
            <w:r>
              <w:rPr>
                <w:noProof/>
                <w:webHidden/>
              </w:rPr>
              <w:instrText xml:space="preserve"> PAGEREF _Toc241689373 \h </w:instrText>
            </w:r>
            <w:r>
              <w:rPr>
                <w:noProof/>
                <w:webHidden/>
              </w:rPr>
            </w:r>
            <w:r>
              <w:rPr>
                <w:noProof/>
                <w:webHidden/>
              </w:rPr>
              <w:fldChar w:fldCharType="separate"/>
            </w:r>
            <w:r>
              <w:rPr>
                <w:noProof/>
                <w:webHidden/>
              </w:rPr>
              <w:t>10</w:t>
            </w:r>
            <w:r>
              <w:rPr>
                <w:noProof/>
                <w:webHidden/>
              </w:rPr>
              <w:fldChar w:fldCharType="end"/>
            </w:r>
          </w:hyperlink>
        </w:p>
        <w:p w14:paraId="4E1488EE" w14:textId="7198EAB0" w:rsidR="00B94769" w:rsidRDefault="00B94769">
          <w:pPr>
            <w:pStyle w:val="TOC1"/>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74" w:history="1">
            <w:r w:rsidRPr="009568A0">
              <w:rPr>
                <w:rStyle w:val="Hyperlink"/>
                <w:noProof/>
              </w:rPr>
              <w:t>What I Learned:</w:t>
            </w:r>
            <w:r>
              <w:rPr>
                <w:noProof/>
                <w:webHidden/>
              </w:rPr>
              <w:tab/>
            </w:r>
            <w:r>
              <w:rPr>
                <w:noProof/>
                <w:webHidden/>
              </w:rPr>
              <w:fldChar w:fldCharType="begin"/>
            </w:r>
            <w:r>
              <w:rPr>
                <w:noProof/>
                <w:webHidden/>
              </w:rPr>
              <w:instrText xml:space="preserve"> PAGEREF _Toc241689374 \h </w:instrText>
            </w:r>
            <w:r>
              <w:rPr>
                <w:noProof/>
                <w:webHidden/>
              </w:rPr>
            </w:r>
            <w:r>
              <w:rPr>
                <w:noProof/>
                <w:webHidden/>
              </w:rPr>
              <w:fldChar w:fldCharType="separate"/>
            </w:r>
            <w:r>
              <w:rPr>
                <w:noProof/>
                <w:webHidden/>
              </w:rPr>
              <w:t>11</w:t>
            </w:r>
            <w:r>
              <w:rPr>
                <w:noProof/>
                <w:webHidden/>
              </w:rPr>
              <w:fldChar w:fldCharType="end"/>
            </w:r>
          </w:hyperlink>
        </w:p>
        <w:p w14:paraId="04D5FB70" w14:textId="7B7D7BE4" w:rsidR="00B94769" w:rsidRDefault="00B94769">
          <w:pPr>
            <w:pStyle w:val="TOC1"/>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75" w:history="1">
            <w:r w:rsidRPr="009568A0">
              <w:rPr>
                <w:rStyle w:val="Hyperlink"/>
                <w:noProof/>
              </w:rPr>
              <w:t>AI Usage</w:t>
            </w:r>
            <w:r>
              <w:rPr>
                <w:noProof/>
                <w:webHidden/>
              </w:rPr>
              <w:tab/>
            </w:r>
            <w:r>
              <w:rPr>
                <w:noProof/>
                <w:webHidden/>
              </w:rPr>
              <w:fldChar w:fldCharType="begin"/>
            </w:r>
            <w:r>
              <w:rPr>
                <w:noProof/>
                <w:webHidden/>
              </w:rPr>
              <w:instrText xml:space="preserve"> PAGEREF _Toc241689375 \h </w:instrText>
            </w:r>
            <w:r>
              <w:rPr>
                <w:noProof/>
                <w:webHidden/>
              </w:rPr>
            </w:r>
            <w:r>
              <w:rPr>
                <w:noProof/>
                <w:webHidden/>
              </w:rPr>
              <w:fldChar w:fldCharType="separate"/>
            </w:r>
            <w:r>
              <w:rPr>
                <w:noProof/>
                <w:webHidden/>
              </w:rPr>
              <w:t>12</w:t>
            </w:r>
            <w:r>
              <w:rPr>
                <w:noProof/>
                <w:webHidden/>
              </w:rPr>
              <w:fldChar w:fldCharType="end"/>
            </w:r>
          </w:hyperlink>
        </w:p>
        <w:p w14:paraId="201BBD86" w14:textId="56ED7900" w:rsidR="00B94769" w:rsidRDefault="00B94769">
          <w:pPr>
            <w:pStyle w:val="TOC2"/>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76" w:history="1">
            <w:r w:rsidRPr="009568A0">
              <w:rPr>
                <w:rStyle w:val="Hyperlink"/>
                <w:noProof/>
              </w:rPr>
              <w:t>AI Development Log:</w:t>
            </w:r>
            <w:r>
              <w:rPr>
                <w:noProof/>
                <w:webHidden/>
              </w:rPr>
              <w:tab/>
            </w:r>
            <w:r>
              <w:rPr>
                <w:noProof/>
                <w:webHidden/>
              </w:rPr>
              <w:fldChar w:fldCharType="begin"/>
            </w:r>
            <w:r>
              <w:rPr>
                <w:noProof/>
                <w:webHidden/>
              </w:rPr>
              <w:instrText xml:space="preserve"> PAGEREF _Toc241689376 \h </w:instrText>
            </w:r>
            <w:r>
              <w:rPr>
                <w:noProof/>
                <w:webHidden/>
              </w:rPr>
            </w:r>
            <w:r>
              <w:rPr>
                <w:noProof/>
                <w:webHidden/>
              </w:rPr>
              <w:fldChar w:fldCharType="separate"/>
            </w:r>
            <w:r>
              <w:rPr>
                <w:noProof/>
                <w:webHidden/>
              </w:rPr>
              <w:t>12</w:t>
            </w:r>
            <w:r>
              <w:rPr>
                <w:noProof/>
                <w:webHidden/>
              </w:rPr>
              <w:fldChar w:fldCharType="end"/>
            </w:r>
          </w:hyperlink>
        </w:p>
        <w:p w14:paraId="63427C3E" w14:textId="2FCB8BCE" w:rsidR="00B94769" w:rsidRDefault="00B94769">
          <w:pPr>
            <w:pStyle w:val="TOC2"/>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77" w:history="1">
            <w:r w:rsidRPr="009568A0">
              <w:rPr>
                <w:rStyle w:val="Hyperlink"/>
                <w:noProof/>
              </w:rPr>
              <w:t>AI Usage Summary</w:t>
            </w:r>
            <w:r>
              <w:rPr>
                <w:noProof/>
                <w:webHidden/>
              </w:rPr>
              <w:tab/>
            </w:r>
            <w:r>
              <w:rPr>
                <w:noProof/>
                <w:webHidden/>
              </w:rPr>
              <w:fldChar w:fldCharType="begin"/>
            </w:r>
            <w:r>
              <w:rPr>
                <w:noProof/>
                <w:webHidden/>
              </w:rPr>
              <w:instrText xml:space="preserve"> PAGEREF _Toc241689377 \h </w:instrText>
            </w:r>
            <w:r>
              <w:rPr>
                <w:noProof/>
                <w:webHidden/>
              </w:rPr>
            </w:r>
            <w:r>
              <w:rPr>
                <w:noProof/>
                <w:webHidden/>
              </w:rPr>
              <w:fldChar w:fldCharType="separate"/>
            </w:r>
            <w:r>
              <w:rPr>
                <w:noProof/>
                <w:webHidden/>
              </w:rPr>
              <w:t>15</w:t>
            </w:r>
            <w:r>
              <w:rPr>
                <w:noProof/>
                <w:webHidden/>
              </w:rPr>
              <w:fldChar w:fldCharType="end"/>
            </w:r>
          </w:hyperlink>
        </w:p>
        <w:p w14:paraId="08A54A11" w14:textId="78AAFACF" w:rsidR="00B94769" w:rsidRDefault="00B94769">
          <w:pPr>
            <w:pStyle w:val="TOC1"/>
            <w:tabs>
              <w:tab w:val="right" w:leader="dot" w:pos="10449"/>
            </w:tabs>
            <w:rPr>
              <w:rFonts w:asciiTheme="minorHAnsi" w:eastAsiaTheme="minorEastAsia" w:hAnsiTheme="minorHAnsi" w:cstheme="minorBidi"/>
              <w:noProof/>
              <w:kern w:val="2"/>
              <w:szCs w:val="24"/>
              <w:lang w:eastAsia="en-AU"/>
              <w14:ligatures w14:val="standardContextual"/>
            </w:rPr>
          </w:pPr>
          <w:hyperlink w:anchor="_Toc241689378" w:history="1">
            <w:r w:rsidRPr="009568A0">
              <w:rPr>
                <w:rStyle w:val="Hyperlink"/>
                <w:noProof/>
              </w:rPr>
              <w:t>References</w:t>
            </w:r>
            <w:r>
              <w:rPr>
                <w:noProof/>
                <w:webHidden/>
              </w:rPr>
              <w:tab/>
            </w:r>
            <w:r>
              <w:rPr>
                <w:noProof/>
                <w:webHidden/>
              </w:rPr>
              <w:fldChar w:fldCharType="begin"/>
            </w:r>
            <w:r>
              <w:rPr>
                <w:noProof/>
                <w:webHidden/>
              </w:rPr>
              <w:instrText xml:space="preserve"> PAGEREF _Toc241689378 \h </w:instrText>
            </w:r>
            <w:r>
              <w:rPr>
                <w:noProof/>
                <w:webHidden/>
              </w:rPr>
            </w:r>
            <w:r>
              <w:rPr>
                <w:noProof/>
                <w:webHidden/>
              </w:rPr>
              <w:fldChar w:fldCharType="separate"/>
            </w:r>
            <w:r>
              <w:rPr>
                <w:noProof/>
                <w:webHidden/>
              </w:rPr>
              <w:t>15</w:t>
            </w:r>
            <w:r>
              <w:rPr>
                <w:noProof/>
                <w:webHidden/>
              </w:rPr>
              <w:fldChar w:fldCharType="end"/>
            </w:r>
          </w:hyperlink>
        </w:p>
        <w:p w14:paraId="1788925C" w14:textId="48172519" w:rsidR="007B516D" w:rsidRDefault="007B516D">
          <w:r>
            <w:rPr>
              <w:b/>
              <w:bCs/>
              <w:noProof/>
            </w:rPr>
            <w:fldChar w:fldCharType="end"/>
          </w:r>
        </w:p>
      </w:sdtContent>
    </w:sdt>
    <w:p w14:paraId="5F4D598A" w14:textId="77777777" w:rsidR="00307818" w:rsidRDefault="00307818" w:rsidP="00891804">
      <w:pPr>
        <w:pStyle w:val="Heading1"/>
      </w:pPr>
    </w:p>
    <w:p w14:paraId="4A019E47" w14:textId="77777777" w:rsidR="00307818" w:rsidRDefault="00307818" w:rsidP="00891804">
      <w:pPr>
        <w:pStyle w:val="Heading1"/>
      </w:pPr>
    </w:p>
    <w:p w14:paraId="1F8AFF7D" w14:textId="77777777" w:rsidR="00307818" w:rsidRDefault="00307818" w:rsidP="00891804">
      <w:pPr>
        <w:pStyle w:val="Heading1"/>
      </w:pPr>
    </w:p>
    <w:p w14:paraId="472A16E8" w14:textId="77777777" w:rsidR="00307818" w:rsidRDefault="00307818" w:rsidP="00891804">
      <w:pPr>
        <w:pStyle w:val="Heading1"/>
      </w:pPr>
    </w:p>
    <w:p w14:paraId="6A8B1261" w14:textId="77777777" w:rsidR="00307818" w:rsidRDefault="00307818" w:rsidP="00891804">
      <w:pPr>
        <w:pStyle w:val="Heading1"/>
      </w:pPr>
    </w:p>
    <w:p w14:paraId="478E9A29" w14:textId="77777777" w:rsidR="00307818" w:rsidRDefault="00307818" w:rsidP="00891804">
      <w:pPr>
        <w:pStyle w:val="Heading1"/>
      </w:pPr>
    </w:p>
    <w:p w14:paraId="1EBFB5BB" w14:textId="77777777" w:rsidR="00307818" w:rsidRDefault="00307818" w:rsidP="00891804">
      <w:pPr>
        <w:pStyle w:val="Heading1"/>
      </w:pPr>
    </w:p>
    <w:p w14:paraId="3F02031B" w14:textId="77777777" w:rsidR="00307818" w:rsidRDefault="00307818" w:rsidP="00891804">
      <w:pPr>
        <w:pStyle w:val="Heading1"/>
      </w:pPr>
    </w:p>
    <w:p w14:paraId="24E134AB" w14:textId="77777777" w:rsidR="00307818" w:rsidRDefault="00307818" w:rsidP="00891804">
      <w:pPr>
        <w:pStyle w:val="Heading1"/>
      </w:pPr>
    </w:p>
    <w:p w14:paraId="2E0D6971" w14:textId="77777777" w:rsidR="00307818" w:rsidRDefault="00307818" w:rsidP="00891804">
      <w:pPr>
        <w:pStyle w:val="Heading1"/>
      </w:pPr>
    </w:p>
    <w:p w14:paraId="4FAC2F63" w14:textId="77777777" w:rsidR="001B2674" w:rsidRDefault="001B2674" w:rsidP="001B2674"/>
    <w:p w14:paraId="7368060F" w14:textId="77777777" w:rsidR="002C0EF4" w:rsidRDefault="002C0EF4" w:rsidP="001B2674"/>
    <w:p w14:paraId="716C0BA9" w14:textId="77777777" w:rsidR="00B83FAA" w:rsidRDefault="00B83FAA" w:rsidP="00EB0B1D">
      <w:pPr>
        <w:pStyle w:val="Heading2"/>
      </w:pPr>
    </w:p>
    <w:p w14:paraId="137FA879" w14:textId="4444B533" w:rsidR="00EB0B1D" w:rsidRDefault="00FD3EBD" w:rsidP="005F5273">
      <w:pPr>
        <w:pStyle w:val="Heading1"/>
      </w:pPr>
      <w:bookmarkStart w:id="22" w:name="_Toc241689359"/>
      <w:r>
        <w:t xml:space="preserve">What I </w:t>
      </w:r>
      <w:r w:rsidR="00686AE1">
        <w:t>Built: A* algorithm</w:t>
      </w:r>
      <w:r w:rsidR="00D012F4">
        <w:t xml:space="preserve"> applied to the 15-slide puzzle</w:t>
      </w:r>
      <w:bookmarkEnd w:id="22"/>
    </w:p>
    <w:p w14:paraId="6679C9E6" w14:textId="77777777" w:rsidR="005F5273" w:rsidRDefault="005F5273" w:rsidP="005F5273"/>
    <w:p w14:paraId="59DA1565" w14:textId="21D1107F" w:rsidR="005F5273" w:rsidRPr="005F5273" w:rsidRDefault="005F5273" w:rsidP="005F5273">
      <w:pPr>
        <w:pStyle w:val="Heading2"/>
      </w:pPr>
      <w:bookmarkStart w:id="23" w:name="_Toc241689360"/>
      <w:r>
        <w:t>Algorithm Explanation</w:t>
      </w:r>
      <w:bookmarkEnd w:id="23"/>
    </w:p>
    <w:p w14:paraId="5827A999" w14:textId="77777777" w:rsidR="00D012F4" w:rsidRDefault="00D012F4" w:rsidP="00D012F4"/>
    <w:p w14:paraId="20A99A93" w14:textId="14A03117" w:rsidR="00B3234A" w:rsidRDefault="00B3234A" w:rsidP="00D012F4">
      <w:r>
        <w:t>The project is a</w:t>
      </w:r>
      <w:r w:rsidR="000D197E" w:rsidRPr="000D197E">
        <w:t xml:space="preserve"> command-line 15-puzzle solver implementing A</w:t>
      </w:r>
      <w:r w:rsidR="002F21E5">
        <w:t>*</w:t>
      </w:r>
      <w:r w:rsidR="000D197E" w:rsidRPr="000D197E">
        <w:t xml:space="preserve"> search with configurable admissible heuristics, solvability detection, solution reconstruction, and search statistics.</w:t>
      </w:r>
      <w:r w:rsidR="002F21E5">
        <w:t xml:space="preserve"> </w:t>
      </w:r>
    </w:p>
    <w:p w14:paraId="60AB80C1" w14:textId="77777777" w:rsidR="00B3234A" w:rsidRDefault="00B3234A" w:rsidP="00D012F4"/>
    <w:p w14:paraId="5FBF582D" w14:textId="235DA2DA" w:rsidR="00D012F4" w:rsidRDefault="003F61C6" w:rsidP="00D012F4">
      <w:r>
        <w:t xml:space="preserve">The algorithm </w:t>
      </w:r>
      <w:r w:rsidR="002F21E5">
        <w:t>utilised</w:t>
      </w:r>
      <w:r>
        <w:t xml:space="preserve"> for this assignment is the A* </w:t>
      </w:r>
      <w:r w:rsidR="006F1EAF">
        <w:t xml:space="preserve">search algorithm. The A* search algorithm is an algorithm that finds the shortest path between </w:t>
      </w:r>
      <w:r w:rsidR="00E01D47">
        <w:t xml:space="preserve">a starting node and an end node. It efficiently does this by combining </w:t>
      </w:r>
      <w:r w:rsidR="00C61F9D">
        <w:t xml:space="preserve">information on how far it has travelled already and an estimated remaining distance. </w:t>
      </w:r>
      <w:r w:rsidR="00582927" w:rsidRPr="00582927">
        <w:t>(Hart et al., 1968)</w:t>
      </w:r>
    </w:p>
    <w:p w14:paraId="4C14A0EE" w14:textId="77777777" w:rsidR="00FD37F8" w:rsidRDefault="00FD37F8" w:rsidP="00D012F4"/>
    <w:p w14:paraId="04883C53" w14:textId="07707565" w:rsidR="00FD37F8" w:rsidRDefault="00FD37F8" w:rsidP="00D012F4">
      <w:r>
        <w:t>For every node considered, A* computes:</w:t>
      </w:r>
    </w:p>
    <w:p w14:paraId="3D4ACDAF" w14:textId="43277B50" w:rsidR="00FD37F8" w:rsidRPr="00FD37F8" w:rsidRDefault="00FD37F8" w:rsidP="00D012F4">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+h(n)</m:t>
          </m:r>
        </m:oMath>
      </m:oMathPara>
    </w:p>
    <w:p w14:paraId="65646D4C" w14:textId="716F21B9" w:rsidR="00F961B7" w:rsidRDefault="00F961B7" w:rsidP="00D012F4">
      <w:r>
        <w:t>Where:</w:t>
      </w:r>
    </w:p>
    <w:p w14:paraId="3B9D52B1" w14:textId="5703F191" w:rsidR="00F961B7" w:rsidRPr="00690AA6" w:rsidRDefault="00F961B7" w:rsidP="00CF7AE0">
      <w:pPr>
        <w:pStyle w:val="ListParagraph"/>
        <w:numPr>
          <w:ilvl w:val="0"/>
          <w:numId w:val="32"/>
        </w:numPr>
      </w:pPr>
      <m:oMath>
        <m:r>
          <w:rPr>
            <w:rFonts w:ascii="Cambria Math" w:hAnsi="Cambria Math"/>
          </w:rPr>
          <m:t>g</m:t>
        </m:r>
        <m:d>
          <m:dPr>
            <m:ctrlPr>
              <w:rPr>
                <w:rFonts w:ascii="Cambria Math" w:hAnsi="Cambria Math"/>
                <w:i/>
              </w:rPr>
            </m:ctrlPr>
          </m:dPr>
          <m:e>
            <m:r>
              <w:rPr>
                <w:rFonts w:ascii="Cambria Math" w:hAnsi="Cambria Math"/>
              </w:rPr>
              <m:t>n</m:t>
            </m:r>
          </m:e>
        </m:d>
      </m:oMath>
      <w:r>
        <w:t xml:space="preserve"> </w:t>
      </w:r>
      <w:r w:rsidR="00690AA6">
        <w:t xml:space="preserve">is the cost to reach node </w:t>
      </w:r>
      <m:oMath>
        <m:r>
          <w:rPr>
            <w:rFonts w:ascii="Cambria Math" w:hAnsi="Cambria Math"/>
          </w:rPr>
          <m:t>n</m:t>
        </m:r>
      </m:oMath>
      <w:r w:rsidR="00690AA6">
        <w:t xml:space="preserve"> </w:t>
      </w:r>
      <w:r w:rsidR="00D40F45">
        <w:t>from the start (sum of steps taken)</w:t>
      </w:r>
      <w:r w:rsidR="00A86282">
        <w:t>.</w:t>
      </w:r>
    </w:p>
    <w:p w14:paraId="1F9DABD9" w14:textId="2F97361E" w:rsidR="00690AA6" w:rsidRDefault="00D40F45" w:rsidP="00CF7AE0">
      <w:pPr>
        <w:pStyle w:val="ListParagraph"/>
        <w:numPr>
          <w:ilvl w:val="0"/>
          <w:numId w:val="32"/>
        </w:numPr>
      </w:pPr>
      <m:oMath>
        <m:r>
          <w:rPr>
            <w:rFonts w:ascii="Cambria Math" w:hAnsi="Cambria Math"/>
          </w:rPr>
          <m:t>h</m:t>
        </m:r>
        <m:d>
          <m:dPr>
            <m:ctrlPr>
              <w:rPr>
                <w:rFonts w:ascii="Cambria Math" w:hAnsi="Cambria Math"/>
                <w:i/>
              </w:rPr>
            </m:ctrlPr>
          </m:dPr>
          <m:e>
            <m:r>
              <w:rPr>
                <w:rFonts w:ascii="Cambria Math" w:hAnsi="Cambria Math"/>
              </w:rPr>
              <m:t>n</m:t>
            </m:r>
          </m:e>
        </m:d>
      </m:oMath>
      <w:r>
        <w:t xml:space="preserve"> is the </w:t>
      </w:r>
      <w:r w:rsidR="00241C8C">
        <w:t xml:space="preserve">heuristic, which is the estimate of the cost from </w:t>
      </w:r>
      <m:oMath>
        <m:r>
          <w:rPr>
            <w:rFonts w:ascii="Cambria Math" w:hAnsi="Cambria Math"/>
          </w:rPr>
          <m:t>n</m:t>
        </m:r>
      </m:oMath>
      <w:r w:rsidR="00241C8C">
        <w:t xml:space="preserve"> to the goal</w:t>
      </w:r>
      <w:r w:rsidR="00A86282">
        <w:t>.</w:t>
      </w:r>
    </w:p>
    <w:p w14:paraId="72F87B03" w14:textId="3808404A" w:rsidR="004B09C9" w:rsidRPr="00690AA6" w:rsidRDefault="004B09C9" w:rsidP="00CF7AE0">
      <w:pPr>
        <w:pStyle w:val="ListParagraph"/>
        <w:numPr>
          <w:ilvl w:val="0"/>
          <w:numId w:val="32"/>
        </w:numPr>
      </w:pPr>
      <m:oMath>
        <m:r>
          <w:rPr>
            <w:rFonts w:ascii="Cambria Math" w:hAnsi="Cambria Math"/>
          </w:rPr>
          <m:t>f(n)</m:t>
        </m:r>
      </m:oMath>
      <w:r>
        <w:t xml:space="preserve"> is the estimated total cost of a path through </w:t>
      </w:r>
      <m:oMath>
        <m:r>
          <w:rPr>
            <w:rFonts w:ascii="Cambria Math" w:hAnsi="Cambria Math"/>
          </w:rPr>
          <m:t>n</m:t>
        </m:r>
      </m:oMath>
      <w:r w:rsidR="00A86282">
        <w:t>.</w:t>
      </w:r>
    </w:p>
    <w:p w14:paraId="7B6D17CA" w14:textId="77777777" w:rsidR="00952CB3" w:rsidRDefault="00952CB3" w:rsidP="00952CB3"/>
    <w:p w14:paraId="7E1DD5E1" w14:textId="2AF19764" w:rsidR="00952CB3" w:rsidRDefault="00B22C0F" w:rsidP="00952CB3">
      <w:r>
        <w:t xml:space="preserve">At each step, A* expands the node with the lowest </w:t>
      </w:r>
      <m:oMath>
        <m:r>
          <w:rPr>
            <w:rFonts w:ascii="Cambria Math" w:hAnsi="Cambria Math"/>
          </w:rPr>
          <m:t>f</m:t>
        </m:r>
      </m:oMath>
      <w:r w:rsidR="001B3C78">
        <w:t xml:space="preserve"> value, the one that looks the most promising as part of a shortest path. </w:t>
      </w:r>
      <w:r w:rsidR="00100F47">
        <w:t xml:space="preserve">This </w:t>
      </w:r>
      <w:r w:rsidR="003F1313">
        <w:t xml:space="preserve">feature distinguishes it from other shortest path algorithms like Dijkstra’s </w:t>
      </w:r>
      <w:r w:rsidR="002E6DC6">
        <w:t>algorithm and Greedy best-first searc</w:t>
      </w:r>
      <w:r w:rsidR="00CF7AE0">
        <w:t>h:</w:t>
      </w:r>
    </w:p>
    <w:p w14:paraId="54F74CF1" w14:textId="61396119" w:rsidR="00CF7AE0" w:rsidRDefault="00CF7AE0" w:rsidP="00CF7AE0">
      <w:pPr>
        <w:pStyle w:val="ListParagraph"/>
        <w:numPr>
          <w:ilvl w:val="0"/>
          <w:numId w:val="31"/>
        </w:numPr>
      </w:pPr>
      <w:r>
        <w:t xml:space="preserve">Dijkstra's </w:t>
      </w:r>
      <w:proofErr w:type="gramStart"/>
      <w:r>
        <w:t>algorithm</w:t>
      </w:r>
      <w:r w:rsidR="00CD1462">
        <w:t xml:space="preserve"> </w:t>
      </w:r>
      <w:r>
        <w:t xml:space="preserve"> only</w:t>
      </w:r>
      <w:proofErr w:type="gramEnd"/>
      <w:r>
        <w:t xml:space="preserve"> uses g (ignores h)</w:t>
      </w:r>
      <w:r w:rsidR="008B7B17">
        <w:t>. G</w:t>
      </w:r>
      <w:r>
        <w:t>uaranteed correct but explores in all directions equally, wasting time.</w:t>
      </w:r>
      <w:r w:rsidR="00CD1462">
        <w:t xml:space="preserve"> </w:t>
      </w:r>
      <w:r w:rsidR="00A3414C">
        <w:t>(Dijkstra, 1959)</w:t>
      </w:r>
    </w:p>
    <w:p w14:paraId="2E4FA72C" w14:textId="5114A67F" w:rsidR="00CF7AE0" w:rsidRDefault="00CF7AE0" w:rsidP="00CF7AE0">
      <w:pPr>
        <w:pStyle w:val="ListParagraph"/>
        <w:numPr>
          <w:ilvl w:val="0"/>
          <w:numId w:val="31"/>
        </w:numPr>
      </w:pPr>
      <w:r>
        <w:t>Greedy best-first search only uses h (ignores g)</w:t>
      </w:r>
      <w:r w:rsidR="008B7B17">
        <w:t>. F</w:t>
      </w:r>
      <w:r>
        <w:t>ast, but can be led astray and give suboptimal paths.</w:t>
      </w:r>
    </w:p>
    <w:p w14:paraId="50EB29A4" w14:textId="0177240B" w:rsidR="00CF7AE0" w:rsidRDefault="00CF7AE0" w:rsidP="00CF7AE0">
      <w:pPr>
        <w:pStyle w:val="ListParagraph"/>
        <w:numPr>
          <w:ilvl w:val="0"/>
          <w:numId w:val="31"/>
        </w:numPr>
      </w:pPr>
      <w:r>
        <w:t>A* uses both</w:t>
      </w:r>
      <w:r w:rsidR="008B7B17">
        <w:t xml:space="preserve">; </w:t>
      </w:r>
      <w:r>
        <w:t>it's Dijkstra's guaranteed correctness with the speed of heuristic-guided search.</w:t>
      </w:r>
    </w:p>
    <w:p w14:paraId="07345245" w14:textId="77777777" w:rsidR="008B7B17" w:rsidRPr="001B3C78" w:rsidRDefault="008B7B17" w:rsidP="008B7B17"/>
    <w:p w14:paraId="058F5A41" w14:textId="3CE00259" w:rsidR="001B3C78" w:rsidRDefault="00B259C2" w:rsidP="00B259C2">
      <w:pPr>
        <w:pStyle w:val="Heading2"/>
      </w:pPr>
      <w:bookmarkStart w:id="24" w:name="_Toc241689361"/>
      <w:r>
        <w:t>Design Choices</w:t>
      </w:r>
      <w:bookmarkEnd w:id="24"/>
    </w:p>
    <w:p w14:paraId="00775E27" w14:textId="77777777" w:rsidR="00B259C2" w:rsidRDefault="00B259C2" w:rsidP="00B259C2"/>
    <w:p w14:paraId="53A84156" w14:textId="0C8AB1C9" w:rsidR="00B259C2" w:rsidRDefault="00B259C2" w:rsidP="00B259C2">
      <w:pPr>
        <w:pStyle w:val="Heading3"/>
      </w:pPr>
      <w:bookmarkStart w:id="25" w:name="_Toc241689362"/>
      <w:r>
        <w:t>Programming Language</w:t>
      </w:r>
      <w:bookmarkEnd w:id="25"/>
    </w:p>
    <w:p w14:paraId="20F6421D" w14:textId="77777777" w:rsidR="00B259C2" w:rsidRDefault="00B259C2" w:rsidP="00B259C2"/>
    <w:p w14:paraId="685C38C4" w14:textId="40875A77" w:rsidR="00B259C2" w:rsidRDefault="008E46F8" w:rsidP="00B259C2">
      <w:r>
        <w:t>C++ was selected as the programming language for this project</w:t>
      </w:r>
      <w:r w:rsidR="00BC6A1D">
        <w:t xml:space="preserve"> due to familiarity and </w:t>
      </w:r>
      <w:r w:rsidR="009251F5">
        <w:t xml:space="preserve">access to </w:t>
      </w:r>
      <w:r w:rsidR="00D4096A">
        <w:t xml:space="preserve">the </w:t>
      </w:r>
      <w:r w:rsidR="00EF0199">
        <w:t>Standard Template L</w:t>
      </w:r>
      <w:r w:rsidR="00D4096A">
        <w:t>ibrary</w:t>
      </w:r>
      <w:r w:rsidR="00BC6A1D">
        <w:t xml:space="preserve">. </w:t>
      </w:r>
      <w:r w:rsidR="005156DE">
        <w:t>It includes u</w:t>
      </w:r>
      <w:r w:rsidR="00FB4A59">
        <w:t>seful features</w:t>
      </w:r>
      <w:r w:rsidR="005266EE">
        <w:t xml:space="preserve"> </w:t>
      </w:r>
      <w:r w:rsidR="005156DE">
        <w:t>for search algorithms</w:t>
      </w:r>
      <w:r w:rsidR="00BC6A1D">
        <w:t>:</w:t>
      </w:r>
    </w:p>
    <w:p w14:paraId="170FA3DD" w14:textId="0647D7B1" w:rsidR="007B7876" w:rsidRDefault="007B7876" w:rsidP="007B7876">
      <w:pPr>
        <w:pStyle w:val="ListParagraph"/>
        <w:numPr>
          <w:ilvl w:val="0"/>
          <w:numId w:val="35"/>
        </w:numPr>
      </w:pPr>
      <w:proofErr w:type="spellStart"/>
      <w:r>
        <w:t>priority_queue</w:t>
      </w:r>
      <w:proofErr w:type="spellEnd"/>
    </w:p>
    <w:p w14:paraId="2DD7B2E3" w14:textId="66AADDE0" w:rsidR="00632859" w:rsidRDefault="00632859" w:rsidP="007B7876">
      <w:pPr>
        <w:pStyle w:val="ListParagraph"/>
        <w:numPr>
          <w:ilvl w:val="0"/>
          <w:numId w:val="35"/>
        </w:numPr>
      </w:pPr>
      <w:proofErr w:type="spellStart"/>
      <w:r>
        <w:t>unordered_map</w:t>
      </w:r>
      <w:proofErr w:type="spellEnd"/>
    </w:p>
    <w:p w14:paraId="0803FB87" w14:textId="158AA1DD" w:rsidR="00632859" w:rsidRPr="00B259C2" w:rsidRDefault="00632859" w:rsidP="007B7876">
      <w:pPr>
        <w:pStyle w:val="ListParagraph"/>
        <w:numPr>
          <w:ilvl w:val="0"/>
          <w:numId w:val="35"/>
        </w:numPr>
      </w:pPr>
      <w:r>
        <w:t>optional</w:t>
      </w:r>
    </w:p>
    <w:p w14:paraId="2F24AB9B" w14:textId="77777777" w:rsidR="00B83FAA" w:rsidRDefault="00B83FAA" w:rsidP="001B2674"/>
    <w:p w14:paraId="7874E0EB" w14:textId="67AE4AAB" w:rsidR="00B83FAA" w:rsidRDefault="00550712" w:rsidP="00550712">
      <w:pPr>
        <w:pStyle w:val="Heading3"/>
      </w:pPr>
      <w:bookmarkStart w:id="26" w:name="_Toc241689363"/>
      <w:r>
        <w:t>Data Representation</w:t>
      </w:r>
      <w:bookmarkEnd w:id="26"/>
    </w:p>
    <w:p w14:paraId="7A95A746" w14:textId="77777777" w:rsidR="00550712" w:rsidRDefault="00550712" w:rsidP="00550712"/>
    <w:p w14:paraId="52FB84F7" w14:textId="1AFF869C" w:rsidR="00B44922" w:rsidRDefault="00B44922" w:rsidP="00B44922">
      <w:pPr>
        <w:pStyle w:val="Heading4"/>
      </w:pPr>
      <w:r>
        <w:t>Board Representation</w:t>
      </w:r>
    </w:p>
    <w:p w14:paraId="28FB2C35" w14:textId="77777777" w:rsidR="00B44922" w:rsidRPr="00B44922" w:rsidRDefault="00B44922" w:rsidP="00B44922"/>
    <w:p w14:paraId="00A68FAF" w14:textId="0565E9CD" w:rsidR="001E32EE" w:rsidRDefault="008F4768" w:rsidP="00550712">
      <w:r>
        <w:t>The 15-slide puzzle is represented by a</w:t>
      </w:r>
      <w:r w:rsidR="002E443D">
        <w:t xml:space="preserve"> data type “PuzzleState” which contains the </w:t>
      </w:r>
      <w:r w:rsidR="0051695F">
        <w:t>16 positions stored in a single array.</w:t>
      </w:r>
      <w:r w:rsidR="000B55EC">
        <w:t xml:space="preserve"> The empty space is represented by a value of ‘0’</w:t>
      </w:r>
      <w:r w:rsidR="005E41AE">
        <w:t>, the rest are 1-15.</w:t>
      </w:r>
      <w:r w:rsidR="00C2793C">
        <w:t xml:space="preserve"> This representation is useful as </w:t>
      </w:r>
      <w:r w:rsidR="009210CE">
        <w:t xml:space="preserve">it can be hashed and used as a key in an </w:t>
      </w:r>
      <w:proofErr w:type="spellStart"/>
      <w:r w:rsidR="009210CE">
        <w:t>unordered_map</w:t>
      </w:r>
      <w:proofErr w:type="spellEnd"/>
      <w:r w:rsidR="009210CE">
        <w:t xml:space="preserve"> or </w:t>
      </w:r>
      <w:proofErr w:type="spellStart"/>
      <w:r w:rsidR="009210CE">
        <w:t>unordered_set</w:t>
      </w:r>
      <w:proofErr w:type="spellEnd"/>
      <w:r w:rsidR="009210CE">
        <w:t>.</w:t>
      </w:r>
    </w:p>
    <w:p w14:paraId="3BB43987" w14:textId="77777777" w:rsidR="009210CE" w:rsidRDefault="009210CE" w:rsidP="00550712"/>
    <w:p w14:paraId="564A830E" w14:textId="5112B6AC" w:rsidR="009210CE" w:rsidRDefault="00B82D80" w:rsidP="00550712">
      <w:r>
        <w:lastRenderedPageBreak/>
        <w:t>As the board is stored as a 1D array</w:t>
      </w:r>
      <w:r w:rsidR="00F85766">
        <w:t xml:space="preserve"> but represents a 2D grid, the column and row numbers of </w:t>
      </w:r>
      <w:r w:rsidR="000977FD">
        <w:t>an index ‘</w:t>
      </w:r>
      <w:proofErr w:type="spellStart"/>
      <w:r w:rsidR="000977FD">
        <w:t>i</w:t>
      </w:r>
      <w:proofErr w:type="spellEnd"/>
      <w:r w:rsidR="000977FD">
        <w:t>’</w:t>
      </w:r>
      <w:r w:rsidR="00F94ACE">
        <w:t xml:space="preserve"> are determined by:</w:t>
      </w:r>
    </w:p>
    <w:p w14:paraId="2FB1C000" w14:textId="55F6D5ED" w:rsidR="00F94ACE" w:rsidRDefault="00F94ACE" w:rsidP="00F94ACE">
      <w:pPr>
        <w:pStyle w:val="ListParagraph"/>
        <w:numPr>
          <w:ilvl w:val="0"/>
          <w:numId w:val="36"/>
        </w:numPr>
      </w:pPr>
      <w:r>
        <w:t xml:space="preserve">row = </w:t>
      </w:r>
      <w:proofErr w:type="spellStart"/>
      <w:r>
        <w:t>i</w:t>
      </w:r>
      <w:proofErr w:type="spellEnd"/>
      <w:r>
        <w:t xml:space="preserve"> / </w:t>
      </w:r>
      <w:r w:rsidR="000977FD">
        <w:t>4</w:t>
      </w:r>
    </w:p>
    <w:p w14:paraId="4EA48E9A" w14:textId="76C9A48E" w:rsidR="000977FD" w:rsidRDefault="000977FD" w:rsidP="00F94ACE">
      <w:pPr>
        <w:pStyle w:val="ListParagraph"/>
        <w:numPr>
          <w:ilvl w:val="0"/>
          <w:numId w:val="36"/>
        </w:numPr>
      </w:pPr>
      <w:r>
        <w:t xml:space="preserve">col = </w:t>
      </w:r>
      <w:proofErr w:type="spellStart"/>
      <w:r>
        <w:t>i</w:t>
      </w:r>
      <w:proofErr w:type="spellEnd"/>
      <w:r>
        <w:t xml:space="preserve"> % 4</w:t>
      </w:r>
    </w:p>
    <w:p w14:paraId="0A24766E" w14:textId="77777777" w:rsidR="000977FD" w:rsidRDefault="000977FD" w:rsidP="000977FD"/>
    <w:p w14:paraId="2AF0CE70" w14:textId="413390D4" w:rsidR="000977FD" w:rsidRDefault="00BC0F04" w:rsidP="000977FD">
      <w:r>
        <w:t>These values are required for the calculation of the Manhattan-distance heuristic.</w:t>
      </w:r>
      <w:r w:rsidR="0077348C">
        <w:t xml:space="preserve"> Manhattan distance sums for every tile how many rows + columns </w:t>
      </w:r>
      <w:r w:rsidR="00AD29A2">
        <w:t>a puzzle state</w:t>
      </w:r>
      <w:r w:rsidR="0077348C">
        <w:t xml:space="preserve"> is from the goal position</w:t>
      </w:r>
      <w:r w:rsidR="00AD29A2">
        <w:t>.</w:t>
      </w:r>
    </w:p>
    <w:p w14:paraId="58F8A476" w14:textId="77777777" w:rsidR="00BC0F04" w:rsidRDefault="00BC0F04" w:rsidP="000977FD"/>
    <w:p w14:paraId="47C18626" w14:textId="4DD337CF" w:rsidR="00BC0F04" w:rsidRDefault="00DD11B4" w:rsidP="000977FD">
      <w:r>
        <w:t xml:space="preserve">A move is represented by an </w:t>
      </w:r>
      <w:proofErr w:type="spellStart"/>
      <w:r>
        <w:t>enum</w:t>
      </w:r>
      <w:proofErr w:type="spellEnd"/>
      <w:r>
        <w:t xml:space="preserve">, with Up, Down, Left and Right. </w:t>
      </w:r>
      <w:r w:rsidR="00D07DB3">
        <w:t>A move means moving the ‘0’ (blank tile) one space in that direction.</w:t>
      </w:r>
      <w:r w:rsidR="000A5D70">
        <w:t xml:space="preserve"> Internally this is done using </w:t>
      </w:r>
      <w:proofErr w:type="gramStart"/>
      <w:r w:rsidR="000A5D70">
        <w:t>std::</w:t>
      </w:r>
      <w:proofErr w:type="gramEnd"/>
      <w:r w:rsidR="000A5D70">
        <w:t xml:space="preserve">swap. </w:t>
      </w:r>
    </w:p>
    <w:p w14:paraId="36288429" w14:textId="77777777" w:rsidR="002B472C" w:rsidRDefault="002B472C" w:rsidP="000977FD"/>
    <w:p w14:paraId="556DE013" w14:textId="7A810BF7" w:rsidR="00B44922" w:rsidRDefault="00F77612" w:rsidP="00F94471">
      <w:pPr>
        <w:pStyle w:val="Heading4"/>
      </w:pPr>
      <w:r>
        <w:t>Information used by A*</w:t>
      </w:r>
    </w:p>
    <w:p w14:paraId="4074E0A6" w14:textId="77777777" w:rsidR="00F77612" w:rsidRDefault="00F77612" w:rsidP="00F77612"/>
    <w:p w14:paraId="1418A729" w14:textId="77777777" w:rsidR="00E32F7B" w:rsidRDefault="00F77612" w:rsidP="00F77612">
      <w:r>
        <w:t xml:space="preserve">The board itself does not contain enough information for the A* algorithm to operate. </w:t>
      </w:r>
      <w:r w:rsidR="00F92D4F">
        <w:t>Therefore, a struct ‘</w:t>
      </w:r>
      <w:proofErr w:type="spellStart"/>
      <w:r w:rsidR="00F92D4F">
        <w:t>SearchNode</w:t>
      </w:r>
      <w:proofErr w:type="spellEnd"/>
      <w:r w:rsidR="00F92D4F">
        <w:t>’</w:t>
      </w:r>
      <w:r w:rsidR="00970669">
        <w:t>, containing the PuzzleState, cost from start</w:t>
      </w:r>
      <w:r w:rsidR="00921944">
        <w:t xml:space="preserve"> (</w:t>
      </w:r>
      <m:oMath>
        <m:r>
          <w:rPr>
            <w:rFonts w:ascii="Cambria Math" w:hAnsi="Cambria Math"/>
          </w:rPr>
          <m:t>g</m:t>
        </m:r>
      </m:oMath>
      <w:r w:rsidR="00921944">
        <w:t>)</w:t>
      </w:r>
      <w:r w:rsidR="00970669">
        <w:t>, heuristic distance</w:t>
      </w:r>
      <w:r w:rsidR="00921944">
        <w:t xml:space="preserve"> (</w:t>
      </w:r>
      <m:oMath>
        <m:r>
          <w:rPr>
            <w:rFonts w:ascii="Cambria Math" w:hAnsi="Cambria Math"/>
          </w:rPr>
          <m:t>h</m:t>
        </m:r>
      </m:oMath>
      <w:r w:rsidR="00921944">
        <w:t>)</w:t>
      </w:r>
      <w:r w:rsidR="009E27B9">
        <w:t>, estimated total cost to goal</w:t>
      </w:r>
      <w:r w:rsidR="00921944">
        <w:t xml:space="preserve"> (</w:t>
      </w:r>
      <m:oMath>
        <m:r>
          <w:rPr>
            <w:rFonts w:ascii="Cambria Math" w:hAnsi="Cambria Math"/>
          </w:rPr>
          <m:t>f</m:t>
        </m:r>
      </m:oMath>
      <w:r w:rsidR="00921944">
        <w:t>)</w:t>
      </w:r>
      <w:r w:rsidR="00BF2620">
        <w:t xml:space="preserve"> and parent</w:t>
      </w:r>
      <w:r w:rsidR="00921944">
        <w:t xml:space="preserve"> node. </w:t>
      </w:r>
      <w:r w:rsidR="00567D6A">
        <w:t xml:space="preserve">A* prioritises states with the lowest </w:t>
      </w:r>
      <m:oMath>
        <m:r>
          <w:rPr>
            <w:rFonts w:ascii="Cambria Math" w:hAnsi="Cambria Math"/>
          </w:rPr>
          <m:t>f</m:t>
        </m:r>
      </m:oMath>
      <w:r w:rsidR="00035861">
        <w:t xml:space="preserve"> value and will explore th</w:t>
      </w:r>
      <w:r w:rsidR="00A8672C">
        <w:t>e lowest state first. The parent node field allows the solution path to be reconstructed once the goal has been reached.</w:t>
      </w:r>
    </w:p>
    <w:p w14:paraId="522DB3B9" w14:textId="77777777" w:rsidR="00E32F7B" w:rsidRDefault="00E32F7B" w:rsidP="00F77612"/>
    <w:p w14:paraId="6841D353" w14:textId="77777777" w:rsidR="00E9359C" w:rsidRDefault="00043F79" w:rsidP="00F77612">
      <w:r>
        <w:t xml:space="preserve">An </w:t>
      </w:r>
      <w:proofErr w:type="spellStart"/>
      <w:r>
        <w:t>unordered_map</w:t>
      </w:r>
      <w:proofErr w:type="spellEnd"/>
      <w:r>
        <w:t xml:space="preserve"> </w:t>
      </w:r>
      <w:r w:rsidR="006F0B28">
        <w:t>‘</w:t>
      </w:r>
      <w:proofErr w:type="spellStart"/>
      <w:r w:rsidR="006F0B28">
        <w:t>bestCost</w:t>
      </w:r>
      <w:proofErr w:type="spellEnd"/>
      <w:r w:rsidR="006F0B28">
        <w:t xml:space="preserve">’ stores PuzzleState and lowest known </w:t>
      </w:r>
      <m:oMath>
        <m:r>
          <w:rPr>
            <w:rFonts w:ascii="Cambria Math" w:hAnsi="Cambria Math"/>
          </w:rPr>
          <m:t>g</m:t>
        </m:r>
      </m:oMath>
      <w:r w:rsidR="006F0B28">
        <w:t xml:space="preserve"> cost</w:t>
      </w:r>
      <w:r w:rsidR="00084D86">
        <w:t xml:space="preserve">. </w:t>
      </w:r>
      <w:r w:rsidR="00E9359C">
        <w:t>For example:</w:t>
      </w:r>
    </w:p>
    <w:p w14:paraId="1B2B4807" w14:textId="77777777" w:rsidR="00E9359C" w:rsidRDefault="00E9359C" w:rsidP="00E9359C">
      <w:pPr>
        <w:pStyle w:val="ListParagraph"/>
        <w:numPr>
          <w:ilvl w:val="0"/>
          <w:numId w:val="37"/>
        </w:numPr>
      </w:pPr>
      <w:r>
        <w:t>State A → 5</w:t>
      </w:r>
    </w:p>
    <w:p w14:paraId="6676ED90" w14:textId="77777777" w:rsidR="00E9359C" w:rsidRDefault="00E9359C" w:rsidP="00E9359C">
      <w:pPr>
        <w:pStyle w:val="ListParagraph"/>
        <w:numPr>
          <w:ilvl w:val="0"/>
          <w:numId w:val="37"/>
        </w:numPr>
      </w:pPr>
      <w:r>
        <w:t>State B → 8</w:t>
      </w:r>
    </w:p>
    <w:p w14:paraId="1516DFAB" w14:textId="7B848FEA" w:rsidR="00F77612" w:rsidRDefault="00E9359C" w:rsidP="00E9359C">
      <w:pPr>
        <w:pStyle w:val="ListParagraph"/>
        <w:numPr>
          <w:ilvl w:val="0"/>
          <w:numId w:val="37"/>
        </w:numPr>
      </w:pPr>
      <w:r>
        <w:t>State C → 3</w:t>
      </w:r>
      <w:r w:rsidR="006F0B28">
        <w:t xml:space="preserve"> </w:t>
      </w:r>
      <w:r w:rsidR="00A8672C">
        <w:t xml:space="preserve"> </w:t>
      </w:r>
    </w:p>
    <w:p w14:paraId="1915A500" w14:textId="236DCE99" w:rsidR="00E9359C" w:rsidRDefault="00E9359C" w:rsidP="00E9359C">
      <w:r>
        <w:t xml:space="preserve">If the algorithm encounters State A again with </w:t>
      </w:r>
      <m:oMath>
        <m:r>
          <w:rPr>
            <w:rFonts w:ascii="Cambria Math" w:hAnsi="Cambria Math"/>
          </w:rPr>
          <m:t>g=7</m:t>
        </m:r>
      </m:oMath>
      <w:r w:rsidR="006D6EC7">
        <w:t xml:space="preserve">, it does not consider it as the same state has already been found with </w:t>
      </w:r>
      <m:oMath>
        <m:r>
          <w:rPr>
            <w:rFonts w:ascii="Cambria Math" w:hAnsi="Cambria Math"/>
          </w:rPr>
          <m:t>g=5</m:t>
        </m:r>
      </m:oMath>
      <w:r w:rsidR="006D6EC7">
        <w:t>.</w:t>
      </w:r>
      <w:r w:rsidR="007F353D">
        <w:t xml:space="preserve"> This prevents A* from repeatedly exploring inferior paths to the same configuration.</w:t>
      </w:r>
      <w:r w:rsidR="00983E67">
        <w:t xml:space="preserve"> </w:t>
      </w:r>
    </w:p>
    <w:p w14:paraId="22DF31AD" w14:textId="77777777" w:rsidR="0058191C" w:rsidRDefault="0058191C" w:rsidP="00E9359C"/>
    <w:p w14:paraId="6CBEAA24" w14:textId="03F286A4" w:rsidR="0058191C" w:rsidRPr="00F77612" w:rsidRDefault="0058191C" w:rsidP="00E9359C">
      <w:r w:rsidRPr="0058191C">
        <w:t xml:space="preserve">The key design decision is that the board state is independent of the search information. The same PuzzleState can be encountered by multiple search nodes, potentially through different paths, which is why </w:t>
      </w:r>
      <w:proofErr w:type="spellStart"/>
      <w:r w:rsidRPr="0058191C">
        <w:t>bestCost</w:t>
      </w:r>
      <w:proofErr w:type="spellEnd"/>
      <w:r w:rsidRPr="0058191C">
        <w:t xml:space="preserve"> and the parent pointer are kept separately.</w:t>
      </w:r>
    </w:p>
    <w:p w14:paraId="2DFE485C" w14:textId="77777777" w:rsidR="002B472C" w:rsidRPr="00550712" w:rsidRDefault="002B472C" w:rsidP="000977FD"/>
    <w:p w14:paraId="222E05FB" w14:textId="77777777" w:rsidR="00B83FAA" w:rsidRDefault="00B83FAA" w:rsidP="001B2674"/>
    <w:p w14:paraId="00BB2F94" w14:textId="0A69BC13" w:rsidR="00B83FAA" w:rsidRDefault="00632F8E" w:rsidP="00632F8E">
      <w:pPr>
        <w:pStyle w:val="Heading3"/>
      </w:pPr>
      <w:bookmarkStart w:id="27" w:name="_Toc241689364"/>
      <w:r>
        <w:t>Simplifications and Extensions</w:t>
      </w:r>
      <w:bookmarkEnd w:id="27"/>
    </w:p>
    <w:p w14:paraId="411D1E9B" w14:textId="77777777" w:rsidR="00632F8E" w:rsidRDefault="00632F8E" w:rsidP="00632F8E"/>
    <w:p w14:paraId="53DD6D54" w14:textId="28429A79" w:rsidR="00632F8E" w:rsidRDefault="00564C69" w:rsidP="00632F8E">
      <w:r>
        <w:t xml:space="preserve">An extension </w:t>
      </w:r>
      <w:r w:rsidR="00930C9A">
        <w:t xml:space="preserve">that I decided to add was a Manhattan-linear </w:t>
      </w:r>
      <w:r w:rsidR="008279A4">
        <w:t>conflict</w:t>
      </w:r>
      <w:r w:rsidR="00930C9A">
        <w:t xml:space="preserve"> heuristic. </w:t>
      </w:r>
      <w:r w:rsidR="00C772F8">
        <w:t xml:space="preserve">Manhattan distance sums for </w:t>
      </w:r>
      <w:r w:rsidR="00640F61">
        <w:t xml:space="preserve">every tile how many rows + columns it is away from the goal position. </w:t>
      </w:r>
      <w:r w:rsidR="00F712BD">
        <w:t xml:space="preserve">However, it does this </w:t>
      </w:r>
      <w:r w:rsidR="004C5898">
        <w:t xml:space="preserve">assuming as though each tile can move independently, ignoring other tiles in </w:t>
      </w:r>
      <w:r w:rsidR="00252BF1">
        <w:t>its</w:t>
      </w:r>
      <w:r w:rsidR="004C5898">
        <w:t xml:space="preserve"> way</w:t>
      </w:r>
      <w:r w:rsidR="00252BF1">
        <w:t xml:space="preserve">. </w:t>
      </w:r>
      <w:r w:rsidR="00431B81">
        <w:t xml:space="preserve">Due to this, it is admissible and never </w:t>
      </w:r>
      <w:r w:rsidR="00361093">
        <w:t xml:space="preserve">overestimates, because a tile cannot need fewer moves than its straight-line distance to the goal. </w:t>
      </w:r>
      <w:r w:rsidR="009A4FB3">
        <w:t>(Russell</w:t>
      </w:r>
      <w:r w:rsidR="00BE0BB8">
        <w:t xml:space="preserve"> &amp; Norvig, 2021)</w:t>
      </w:r>
    </w:p>
    <w:p w14:paraId="63F0F353" w14:textId="77777777" w:rsidR="00CA5927" w:rsidRDefault="00CA5927" w:rsidP="00632F8E"/>
    <w:p w14:paraId="5DB42799" w14:textId="4DB30BD2" w:rsidR="00CA5927" w:rsidRDefault="00CA5927" w:rsidP="00632F8E">
      <w:r>
        <w:t>This is an optimistic lower-bound. I</w:t>
      </w:r>
      <w:r w:rsidRPr="00CA5927">
        <w:t>t pretends tiles can pass through each other. In reality, if two tiles are both trying to get to positions in the same row but are sitting in the wrong order, one of them has to leave the row, let the other one through, and come back</w:t>
      </w:r>
      <w:r>
        <w:t>,</w:t>
      </w:r>
      <w:r w:rsidRPr="00CA5927">
        <w:t xml:space="preserve"> costing extra moves that plain Manhattan distance never counts.</w:t>
      </w:r>
    </w:p>
    <w:p w14:paraId="28A51C5E" w14:textId="77777777" w:rsidR="00C52B60" w:rsidRDefault="00C52B60" w:rsidP="00632F8E"/>
    <w:p w14:paraId="68688D7C" w14:textId="77777777" w:rsidR="00A3106A" w:rsidRPr="00A3106A" w:rsidRDefault="00A3106A" w:rsidP="00A3106A">
      <w:r w:rsidRPr="00A3106A">
        <w:t xml:space="preserve">A linear conflict happens when </w:t>
      </w:r>
      <w:r w:rsidRPr="00BE0BB8">
        <w:t>two tiles</w:t>
      </w:r>
      <w:r w:rsidRPr="00A3106A">
        <w:t>:</w:t>
      </w:r>
    </w:p>
    <w:p w14:paraId="0E08B3A7" w14:textId="66722A86" w:rsidR="00A3106A" w:rsidRPr="00A3106A" w:rsidRDefault="000448A5" w:rsidP="00A3106A">
      <w:pPr>
        <w:numPr>
          <w:ilvl w:val="0"/>
          <w:numId w:val="38"/>
        </w:numPr>
      </w:pPr>
      <w:r>
        <w:t>A</w:t>
      </w:r>
      <w:r w:rsidR="00A3106A" w:rsidRPr="00A3106A">
        <w:t>re both currently in the same row (or column)</w:t>
      </w:r>
      <w:r>
        <w:t>.</w:t>
      </w:r>
    </w:p>
    <w:p w14:paraId="7EE0CCD4" w14:textId="1C0427A8" w:rsidR="00A3106A" w:rsidRPr="00A3106A" w:rsidRDefault="000448A5" w:rsidP="00A3106A">
      <w:pPr>
        <w:numPr>
          <w:ilvl w:val="0"/>
          <w:numId w:val="38"/>
        </w:numPr>
      </w:pPr>
      <w:r>
        <w:t>B</w:t>
      </w:r>
      <w:r w:rsidR="00A3106A" w:rsidRPr="00A3106A">
        <w:t xml:space="preserve">oth </w:t>
      </w:r>
      <w:r w:rsidR="00A3106A" w:rsidRPr="00BE0BB8">
        <w:t>belong</w:t>
      </w:r>
      <w:r w:rsidR="00A3106A" w:rsidRPr="00A3106A">
        <w:t xml:space="preserve"> in that same row (or column) in the goal state</w:t>
      </w:r>
      <w:r>
        <w:t>.</w:t>
      </w:r>
    </w:p>
    <w:p w14:paraId="111EE5F1" w14:textId="77AE0337" w:rsidR="00A3106A" w:rsidRDefault="000448A5" w:rsidP="00A3106A">
      <w:pPr>
        <w:numPr>
          <w:ilvl w:val="0"/>
          <w:numId w:val="38"/>
        </w:numPr>
      </w:pPr>
      <w:r>
        <w:t>A</w:t>
      </w:r>
      <w:r w:rsidR="00A3106A" w:rsidRPr="00A3106A">
        <w:t xml:space="preserve">re in the </w:t>
      </w:r>
      <w:r w:rsidR="00A3106A" w:rsidRPr="00BE0BB8">
        <w:t>wrong order</w:t>
      </w:r>
      <w:r w:rsidR="00A3106A" w:rsidRPr="00A3106A">
        <w:t xml:space="preserve"> relative to where they need to end up.</w:t>
      </w:r>
    </w:p>
    <w:p w14:paraId="29478A09" w14:textId="77777777" w:rsidR="00A3106A" w:rsidRPr="00A3106A" w:rsidRDefault="00A3106A" w:rsidP="00A3106A">
      <w:pPr>
        <w:ind w:left="720"/>
      </w:pPr>
    </w:p>
    <w:p w14:paraId="69680B04" w14:textId="6DBBCEAD" w:rsidR="00A3106A" w:rsidRDefault="00A3106A" w:rsidP="00A3106A">
      <w:r w:rsidRPr="00A3106A">
        <w:t>When all three hold, those two tiles are guaranteed to require at least 2 extra moves beyond their individual Manhattan distances</w:t>
      </w:r>
      <w:r>
        <w:t>. O</w:t>
      </w:r>
      <w:r w:rsidRPr="00A3106A">
        <w:t xml:space="preserve">ne of them </w:t>
      </w:r>
      <w:r w:rsidR="000448A5" w:rsidRPr="00A3106A">
        <w:t>must</w:t>
      </w:r>
      <w:r w:rsidRPr="00A3106A">
        <w:t xml:space="preserve"> step out of the line to let the other pass, then step back in.</w:t>
      </w:r>
    </w:p>
    <w:p w14:paraId="70C4FB57" w14:textId="40D17BA5" w:rsidR="00B83FAA" w:rsidRDefault="00251FE0" w:rsidP="001B2674">
      <w:r>
        <w:t xml:space="preserve">The implementation remains very similar to the original concept of A* search, with the focus being on creating a </w:t>
      </w:r>
      <w:r w:rsidR="000B3D88">
        <w:t xml:space="preserve">tool to showcase the algorithm as designed. </w:t>
      </w:r>
    </w:p>
    <w:p w14:paraId="0E581A31" w14:textId="77777777" w:rsidR="00B83FAA" w:rsidRDefault="00B83FAA" w:rsidP="001B2674"/>
    <w:p w14:paraId="7FA3E462" w14:textId="7A383C99" w:rsidR="00E83F46" w:rsidRDefault="00E83F46" w:rsidP="001C60EF">
      <w:pPr>
        <w:pStyle w:val="Heading1"/>
      </w:pPr>
      <w:bookmarkStart w:id="28" w:name="_Toc241689365"/>
      <w:r w:rsidRPr="00E83F46">
        <w:t>T</w:t>
      </w:r>
      <w:r w:rsidR="001C60EF">
        <w:t>rack B Specific Writeup</w:t>
      </w:r>
      <w:r w:rsidR="00C400A9">
        <w:t>: The Tool</w:t>
      </w:r>
      <w:bookmarkEnd w:id="28"/>
    </w:p>
    <w:p w14:paraId="07E527B5" w14:textId="77777777" w:rsidR="00C400A9" w:rsidRPr="00C400A9" w:rsidRDefault="00C400A9" w:rsidP="00C400A9"/>
    <w:p w14:paraId="4D7D8B5F" w14:textId="77777777" w:rsidR="00E83F46" w:rsidRPr="00E83F46" w:rsidRDefault="00E83F46" w:rsidP="00E83F46">
      <w:r w:rsidRPr="00E83F46">
        <w:t>The developed tool is a command-line puzzle solver designed to solve sliding-tile puzzles using the A* search algorithm. The user provides an initial puzzle configuration, and the tool searches for a sequence of valid moves that transforms the initial configuration into the goal configuration. The tool then reports the solution and associated search information.</w:t>
      </w:r>
    </w:p>
    <w:p w14:paraId="64589A72" w14:textId="77777777" w:rsidR="00E83F46" w:rsidRPr="00E83F46" w:rsidRDefault="00E83F46" w:rsidP="00E83F46">
      <w:r w:rsidRPr="00E83F46">
        <w:t>The puzzle is represented as a rectangular grid containing numbered tiles and one blank position. The blank is represented internally by the value 0. For example, a 4×4 puzzle can be represented as:</w:t>
      </w:r>
    </w:p>
    <w:p w14:paraId="4FE82E1D" w14:textId="33639FC7" w:rsidR="0089216E" w:rsidRPr="00E83F46" w:rsidRDefault="0089216E" w:rsidP="00E83F46"/>
    <w:tbl>
      <w:tblPr>
        <w:tblStyle w:val="TableGrid"/>
        <w:tblW w:w="0" w:type="auto"/>
        <w:tblLook w:val="04A0" w:firstRow="1" w:lastRow="0" w:firstColumn="1" w:lastColumn="0" w:noHBand="0" w:noVBand="1"/>
      </w:tblPr>
      <w:tblGrid>
        <w:gridCol w:w="567"/>
        <w:gridCol w:w="567"/>
        <w:gridCol w:w="567"/>
        <w:gridCol w:w="567"/>
      </w:tblGrid>
      <w:tr w:rsidR="0089216E" w14:paraId="3D2B92AD" w14:textId="77777777" w:rsidTr="000C6286">
        <w:trPr>
          <w:trHeight w:val="567"/>
        </w:trPr>
        <w:tc>
          <w:tcPr>
            <w:tcW w:w="567" w:type="dxa"/>
          </w:tcPr>
          <w:p w14:paraId="4A28DE6B" w14:textId="77777777" w:rsidR="0089216E" w:rsidRDefault="0089216E" w:rsidP="000C6286">
            <w:pPr>
              <w:jc w:val="center"/>
              <w:rPr>
                <w:rFonts w:ascii="Times New Roman" w:eastAsia="Times New Roman" w:hAnsi="Times New Roman" w:cs="Times New Roman"/>
                <w:szCs w:val="20"/>
              </w:rPr>
            </w:pPr>
            <w:r>
              <w:rPr>
                <w:rFonts w:ascii="Times New Roman" w:eastAsia="Times New Roman" w:hAnsi="Times New Roman" w:cs="Times New Roman"/>
                <w:szCs w:val="20"/>
              </w:rPr>
              <w:t>1</w:t>
            </w:r>
          </w:p>
          <w:p w14:paraId="52D4DFB1" w14:textId="214645D5" w:rsidR="00364C9B" w:rsidRDefault="00364C9B" w:rsidP="00364C9B"/>
        </w:tc>
        <w:tc>
          <w:tcPr>
            <w:tcW w:w="567" w:type="dxa"/>
          </w:tcPr>
          <w:p w14:paraId="4B967D84" w14:textId="1FF1BA0C" w:rsidR="0089216E" w:rsidRDefault="0089216E" w:rsidP="000C6286">
            <w:pPr>
              <w:jc w:val="center"/>
            </w:pPr>
            <w:r>
              <w:t>2</w:t>
            </w:r>
          </w:p>
        </w:tc>
        <w:tc>
          <w:tcPr>
            <w:tcW w:w="567" w:type="dxa"/>
          </w:tcPr>
          <w:p w14:paraId="675A003A" w14:textId="177B24A5" w:rsidR="0089216E" w:rsidRDefault="0089216E" w:rsidP="000C6286">
            <w:pPr>
              <w:jc w:val="center"/>
            </w:pPr>
            <w:r>
              <w:t>3</w:t>
            </w:r>
          </w:p>
        </w:tc>
        <w:tc>
          <w:tcPr>
            <w:tcW w:w="567" w:type="dxa"/>
          </w:tcPr>
          <w:p w14:paraId="02C791A8" w14:textId="6A398FF3" w:rsidR="0089216E" w:rsidRDefault="0089216E" w:rsidP="000C6286">
            <w:pPr>
              <w:jc w:val="center"/>
            </w:pPr>
            <w:r>
              <w:t>4</w:t>
            </w:r>
          </w:p>
        </w:tc>
      </w:tr>
      <w:tr w:rsidR="0089216E" w14:paraId="2309A527" w14:textId="77777777" w:rsidTr="000C6286">
        <w:trPr>
          <w:trHeight w:val="567"/>
        </w:trPr>
        <w:tc>
          <w:tcPr>
            <w:tcW w:w="567" w:type="dxa"/>
          </w:tcPr>
          <w:p w14:paraId="4BA6DCFA" w14:textId="3D545E74" w:rsidR="0089216E" w:rsidRDefault="0089216E" w:rsidP="000C6286">
            <w:pPr>
              <w:jc w:val="center"/>
            </w:pPr>
            <w:r>
              <w:t>5</w:t>
            </w:r>
          </w:p>
        </w:tc>
        <w:tc>
          <w:tcPr>
            <w:tcW w:w="567" w:type="dxa"/>
          </w:tcPr>
          <w:p w14:paraId="5B784367" w14:textId="68B867AC" w:rsidR="0089216E" w:rsidRDefault="0089216E" w:rsidP="000C6286">
            <w:pPr>
              <w:jc w:val="center"/>
            </w:pPr>
            <w:r>
              <w:t>6</w:t>
            </w:r>
          </w:p>
        </w:tc>
        <w:tc>
          <w:tcPr>
            <w:tcW w:w="567" w:type="dxa"/>
          </w:tcPr>
          <w:p w14:paraId="2FBEA56E" w14:textId="056E2208" w:rsidR="0089216E" w:rsidRDefault="0089216E" w:rsidP="000C6286">
            <w:pPr>
              <w:jc w:val="center"/>
            </w:pPr>
            <w:r>
              <w:t>7</w:t>
            </w:r>
          </w:p>
        </w:tc>
        <w:tc>
          <w:tcPr>
            <w:tcW w:w="567" w:type="dxa"/>
          </w:tcPr>
          <w:p w14:paraId="3FDD2CBA" w14:textId="6D1C39A3" w:rsidR="0089216E" w:rsidRDefault="0089216E" w:rsidP="000C6286">
            <w:pPr>
              <w:jc w:val="center"/>
            </w:pPr>
            <w:r>
              <w:t>8</w:t>
            </w:r>
          </w:p>
        </w:tc>
      </w:tr>
      <w:tr w:rsidR="0089216E" w14:paraId="06442C63" w14:textId="77777777" w:rsidTr="000C6286">
        <w:trPr>
          <w:trHeight w:val="567"/>
        </w:trPr>
        <w:tc>
          <w:tcPr>
            <w:tcW w:w="567" w:type="dxa"/>
          </w:tcPr>
          <w:p w14:paraId="44118AE1" w14:textId="7B3E0AA4" w:rsidR="0089216E" w:rsidRDefault="000C6286" w:rsidP="000C6286">
            <w:pPr>
              <w:jc w:val="center"/>
            </w:pPr>
            <w:r>
              <w:t>9</w:t>
            </w:r>
          </w:p>
        </w:tc>
        <w:tc>
          <w:tcPr>
            <w:tcW w:w="567" w:type="dxa"/>
          </w:tcPr>
          <w:p w14:paraId="7009BF0A" w14:textId="129B6CC1" w:rsidR="0089216E" w:rsidRDefault="000C6286" w:rsidP="000C6286">
            <w:pPr>
              <w:jc w:val="center"/>
            </w:pPr>
            <w:r>
              <w:t>10</w:t>
            </w:r>
          </w:p>
        </w:tc>
        <w:tc>
          <w:tcPr>
            <w:tcW w:w="567" w:type="dxa"/>
          </w:tcPr>
          <w:p w14:paraId="40F2D2A7" w14:textId="169A1647" w:rsidR="0089216E" w:rsidRDefault="000C6286" w:rsidP="000C6286">
            <w:pPr>
              <w:jc w:val="center"/>
            </w:pPr>
            <w:r>
              <w:t>11</w:t>
            </w:r>
          </w:p>
        </w:tc>
        <w:tc>
          <w:tcPr>
            <w:tcW w:w="567" w:type="dxa"/>
          </w:tcPr>
          <w:p w14:paraId="3E88196C" w14:textId="58699F0F" w:rsidR="0089216E" w:rsidRDefault="000C6286" w:rsidP="000C6286">
            <w:pPr>
              <w:jc w:val="center"/>
            </w:pPr>
            <w:r>
              <w:t>12</w:t>
            </w:r>
          </w:p>
        </w:tc>
      </w:tr>
      <w:tr w:rsidR="0089216E" w14:paraId="7ADF92E4" w14:textId="77777777" w:rsidTr="000C6286">
        <w:trPr>
          <w:trHeight w:val="567"/>
        </w:trPr>
        <w:tc>
          <w:tcPr>
            <w:tcW w:w="567" w:type="dxa"/>
          </w:tcPr>
          <w:p w14:paraId="006797E1" w14:textId="36B430DD" w:rsidR="0089216E" w:rsidRDefault="000C6286" w:rsidP="000C6286">
            <w:pPr>
              <w:jc w:val="center"/>
            </w:pPr>
            <w:r>
              <w:t>13</w:t>
            </w:r>
          </w:p>
        </w:tc>
        <w:tc>
          <w:tcPr>
            <w:tcW w:w="567" w:type="dxa"/>
          </w:tcPr>
          <w:p w14:paraId="213A31E9" w14:textId="14B2D103" w:rsidR="0089216E" w:rsidRDefault="000C6286" w:rsidP="000C6286">
            <w:pPr>
              <w:jc w:val="center"/>
            </w:pPr>
            <w:r>
              <w:t>14</w:t>
            </w:r>
          </w:p>
        </w:tc>
        <w:tc>
          <w:tcPr>
            <w:tcW w:w="567" w:type="dxa"/>
          </w:tcPr>
          <w:p w14:paraId="509980B3" w14:textId="2B091EF5" w:rsidR="0089216E" w:rsidRDefault="000C6286" w:rsidP="000C6286">
            <w:pPr>
              <w:jc w:val="center"/>
            </w:pPr>
            <w:r>
              <w:t>0</w:t>
            </w:r>
          </w:p>
        </w:tc>
        <w:tc>
          <w:tcPr>
            <w:tcW w:w="567" w:type="dxa"/>
          </w:tcPr>
          <w:p w14:paraId="2BEB3F13" w14:textId="3B64D61A" w:rsidR="0089216E" w:rsidRDefault="000C6286" w:rsidP="000C6286">
            <w:pPr>
              <w:jc w:val="center"/>
            </w:pPr>
            <w:r>
              <w:t>15</w:t>
            </w:r>
          </w:p>
        </w:tc>
      </w:tr>
    </w:tbl>
    <w:p w14:paraId="3209C426" w14:textId="5DD50330" w:rsidR="00E83F46" w:rsidRPr="00E83F46" w:rsidRDefault="00E83F46" w:rsidP="00E83F46"/>
    <w:p w14:paraId="69622276" w14:textId="77777777" w:rsidR="00E83F46" w:rsidRDefault="00E83F46" w:rsidP="00E83F46">
      <w:r w:rsidRPr="00E83F46">
        <w:t>The goal is to rearrange the tiles into the specified goal configuration, normally the ordered configuration with the blank in the final position.</w:t>
      </w:r>
    </w:p>
    <w:p w14:paraId="568FB332" w14:textId="77777777" w:rsidR="000C6286" w:rsidRPr="00E83F46" w:rsidRDefault="000C6286" w:rsidP="00E83F46"/>
    <w:p w14:paraId="74D104A5" w14:textId="77777777" w:rsidR="00E83F46" w:rsidRDefault="00E83F46" w:rsidP="00E83F46">
      <w:r w:rsidRPr="00E83F46">
        <w:t>The tool is implemented as a C++ program and is separated into multiple components. The puzzle state representation is responsible for storing and comparing board configurations, while the search components are responsible for generating states, calculating heuristic values and managing the A* search. This separation makes the implementation easier to understand and allows individual components to be tested independently.</w:t>
      </w:r>
    </w:p>
    <w:p w14:paraId="34A0E8A0" w14:textId="77777777" w:rsidR="00ED6248" w:rsidRPr="00E83F46" w:rsidRDefault="00ED6248" w:rsidP="00E83F46"/>
    <w:p w14:paraId="11AC30D8" w14:textId="77777777" w:rsidR="00E83F46" w:rsidRDefault="00E83F46" w:rsidP="00ED6248">
      <w:pPr>
        <w:pStyle w:val="Heading2"/>
      </w:pPr>
      <w:bookmarkStart w:id="29" w:name="_Toc241689366"/>
      <w:r w:rsidRPr="00E83F46">
        <w:t>How the Algorithm Sits Inside the Tool</w:t>
      </w:r>
      <w:bookmarkEnd w:id="29"/>
    </w:p>
    <w:p w14:paraId="370A9B08" w14:textId="77777777" w:rsidR="0094701C" w:rsidRPr="0094701C" w:rsidRDefault="0094701C" w:rsidP="0094701C"/>
    <w:p w14:paraId="15DA8E89" w14:textId="77777777" w:rsidR="00E83F46" w:rsidRPr="00E83F46" w:rsidRDefault="00E83F46" w:rsidP="00E83F46">
      <w:r w:rsidRPr="00E83F46">
        <w:t>A* forms the core search algorithm of the tool. Rather than searching through all possible puzzle configurations indiscriminately, A* prioritises configurations that appear promising based on both the cost already incurred and an estimate of the remaining cost.</w:t>
      </w:r>
    </w:p>
    <w:p w14:paraId="7C9ADCDB" w14:textId="77777777" w:rsidR="00E83F46" w:rsidRDefault="00E83F46" w:rsidP="00E83F46">
      <w:r w:rsidRPr="00E83F46">
        <w:t>Each state explored by the algorithm is represented by a search node containing the puzzle state, its path cost g, heuristic value h, and total priority f. The priority is calculated using:</w:t>
      </w:r>
    </w:p>
    <w:p w14:paraId="5D0998C1" w14:textId="77777777" w:rsidR="00742E37" w:rsidRPr="00E83F46" w:rsidRDefault="00742E37" w:rsidP="00E83F46"/>
    <w:p w14:paraId="5C17BB83" w14:textId="462DA0E3" w:rsidR="00E83F46" w:rsidRPr="00742E37" w:rsidRDefault="00C64F04" w:rsidP="00E83F46">
      <m:oMathPara>
        <m:oMath>
          <m:r>
            <w:rPr>
              <w:rFonts w:ascii="Cambria Math" w:hAnsi="Cambria Math"/>
            </w:rPr>
            <m:t>f(n) = g(n) + h(n)</m:t>
          </m:r>
        </m:oMath>
      </m:oMathPara>
    </w:p>
    <w:p w14:paraId="5A0A28DE" w14:textId="77777777" w:rsidR="00742E37" w:rsidRPr="00E83F46" w:rsidRDefault="00742E37" w:rsidP="00E83F46"/>
    <w:p w14:paraId="15817778" w14:textId="77777777" w:rsidR="00E83F46" w:rsidRDefault="00E83F46" w:rsidP="00E83F46">
      <w:r w:rsidRPr="00E83F46">
        <w:t>The g value represents the number of moves required to reach the current state from the initial state. The h value estimates the number of moves remaining to reach the goal. The node with the lowest f value is selected from the priority queue and expanded.</w:t>
      </w:r>
    </w:p>
    <w:p w14:paraId="36ACC7B1" w14:textId="77777777" w:rsidR="00742E37" w:rsidRPr="00E83F46" w:rsidRDefault="00742E37" w:rsidP="00E83F46"/>
    <w:p w14:paraId="22D0F922" w14:textId="77777777" w:rsidR="00E83F46" w:rsidRDefault="00E83F46" w:rsidP="00E83F46">
      <w:r w:rsidRPr="00E83F46">
        <w:t>When a node is expanded, the tool identifies the current position of the blank tile and generates all legal moves. Each legal move produces a new puzzle state. The new state is assigned a cost one greater than its parent and its heuristic is calculated. The resulting node is then added to the priority queue if it represents a useful path to a state.</w:t>
      </w:r>
    </w:p>
    <w:p w14:paraId="4616970B" w14:textId="77777777" w:rsidR="00742E37" w:rsidRPr="00E83F46" w:rsidRDefault="00742E37" w:rsidP="00E83F46"/>
    <w:p w14:paraId="45F24C37" w14:textId="77777777" w:rsidR="00E83F46" w:rsidRDefault="00E83F46" w:rsidP="00E83F46">
      <w:r w:rsidRPr="00E83F46">
        <w:t xml:space="preserve">The implementation also maintains the </w:t>
      </w:r>
      <w:proofErr w:type="gramStart"/>
      <w:r w:rsidRPr="00E83F46">
        <w:t>best known</w:t>
      </w:r>
      <w:proofErr w:type="gramEnd"/>
      <w:r w:rsidRPr="00E83F46">
        <w:t xml:space="preserve"> cost for previously encountered states. This prevents the algorithm from repeatedly exploring the same configuration through more expensive paths.</w:t>
      </w:r>
    </w:p>
    <w:p w14:paraId="74DE9146" w14:textId="77777777" w:rsidR="00742E37" w:rsidRPr="00E83F46" w:rsidRDefault="00742E37" w:rsidP="00E83F46"/>
    <w:p w14:paraId="7B62C307" w14:textId="77777777" w:rsidR="00E83F46" w:rsidRPr="00E83F46" w:rsidRDefault="00E83F46" w:rsidP="00E83F46">
      <w:r w:rsidRPr="00E83F46">
        <w:lastRenderedPageBreak/>
        <w:t>A parent pointer is stored for each search node. When the goal is eventually reached, these parent pointers are followed backwards from the goal to the initial state. The resulting sequence is reversed to produce the solution in the correct order.</w:t>
      </w:r>
    </w:p>
    <w:p w14:paraId="68CB43C6" w14:textId="77777777" w:rsidR="00214629" w:rsidRDefault="00214629" w:rsidP="00E83F46">
      <w:pPr>
        <w:rPr>
          <w:b/>
          <w:bCs/>
        </w:rPr>
      </w:pPr>
    </w:p>
    <w:p w14:paraId="36ACF265" w14:textId="2DC13998" w:rsidR="00E83F46" w:rsidRPr="00E83F46" w:rsidRDefault="00E83F46" w:rsidP="00214629">
      <w:pPr>
        <w:pStyle w:val="Heading2"/>
      </w:pPr>
      <w:bookmarkStart w:id="30" w:name="_Toc241689367"/>
      <w:r w:rsidRPr="00E83F46">
        <w:t>Interface Decisions</w:t>
      </w:r>
      <w:bookmarkEnd w:id="30"/>
    </w:p>
    <w:p w14:paraId="23DBDF57" w14:textId="77777777" w:rsidR="00E83F46" w:rsidRDefault="00E83F46" w:rsidP="00E83F46">
      <w:r w:rsidRPr="00E83F46">
        <w:t>The tool was designed as a command-line application. This was chosen because the primary purpose of the project is to demonstrate and evaluate the A* algorithm rather than provide a graphical puzzle game. A command-line interface also makes it straightforward to provide different input configurations and record the solver's output for testing.</w:t>
      </w:r>
    </w:p>
    <w:p w14:paraId="176F0FCE" w14:textId="77777777" w:rsidR="00214629" w:rsidRPr="00E83F46" w:rsidRDefault="00214629" w:rsidP="00E83F46"/>
    <w:p w14:paraId="4513CD7E" w14:textId="77777777" w:rsidR="00E83F46" w:rsidRDefault="00E83F46" w:rsidP="00E83F46">
      <w:r w:rsidRPr="00E83F46">
        <w:t>The interface allows the user to provide a puzzle configuration and then receive the sequence of moves required to solve it. The puzzle can also be displayed in a grid format so that the state is easier to interpret than its internal one-dimensional representation.</w:t>
      </w:r>
    </w:p>
    <w:p w14:paraId="06A24274" w14:textId="77777777" w:rsidR="00214629" w:rsidRPr="00E83F46" w:rsidRDefault="00214629" w:rsidP="00E83F46"/>
    <w:p w14:paraId="23BF4027" w14:textId="77777777" w:rsidR="00E83F46" w:rsidRDefault="00E83F46" w:rsidP="00E83F46">
      <w:r w:rsidRPr="00E83F46">
        <w:t>The interface uses directional moves such as Up, Down, Left and Right. These describe movement of the blank tile rather than movement of the numbered tile. This provides a consistent way to describe each transition between states.</w:t>
      </w:r>
    </w:p>
    <w:p w14:paraId="2BB741E8" w14:textId="77777777" w:rsidR="00214629" w:rsidRPr="00E83F46" w:rsidRDefault="00214629" w:rsidP="00E83F46"/>
    <w:p w14:paraId="7B0CE8CA" w14:textId="77777777" w:rsidR="00E83F46" w:rsidRDefault="00E83F46" w:rsidP="00E83F46">
      <w:r w:rsidRPr="00E83F46">
        <w:t>The internal representation deliberately uses 0 for the blank tile. This provides a simple way to locate the blank using a standard integer search and allows moves to be implemented using swaps between array elements.</w:t>
      </w:r>
    </w:p>
    <w:p w14:paraId="272A2309" w14:textId="77777777" w:rsidR="00214629" w:rsidRPr="00E83F46" w:rsidRDefault="00214629" w:rsidP="00E83F46"/>
    <w:p w14:paraId="394B784E" w14:textId="77777777" w:rsidR="00E83F46" w:rsidRDefault="00E83F46" w:rsidP="00E83F46">
      <w:r w:rsidRPr="00E83F46">
        <w:t>Another important interface decision was to separate input/output functionality from the search implementation. The user-facing part of the program does not need to know how A* determines which state to explore next. Instead, it provides the initial state to the solver and receives the resulting solution. This makes the search algorithm independent of the way the puzzle is presented to the user.</w:t>
      </w:r>
    </w:p>
    <w:p w14:paraId="1F5329F8" w14:textId="71612F1B" w:rsidR="00E83F46" w:rsidRPr="00E83F46" w:rsidRDefault="00E83F46" w:rsidP="00880D05">
      <w:pPr>
        <w:pStyle w:val="Heading2"/>
      </w:pPr>
      <w:bookmarkStart w:id="31" w:name="_Toc241689368"/>
      <w:r w:rsidRPr="00E83F46">
        <w:t>Worked Example</w:t>
      </w:r>
      <w:bookmarkEnd w:id="31"/>
    </w:p>
    <w:p w14:paraId="7F0C8040" w14:textId="77777777" w:rsidR="001C60EF" w:rsidRDefault="001C60EF" w:rsidP="00E83F46"/>
    <w:p w14:paraId="68EE1C6D" w14:textId="77777777" w:rsidR="00364C9B" w:rsidRDefault="00364C9B" w:rsidP="00364C9B">
      <w:pPr>
        <w:pStyle w:val="Heading3"/>
      </w:pPr>
      <w:bookmarkStart w:id="32" w:name="_Toc241314108"/>
      <w:bookmarkStart w:id="33" w:name="_Toc241689369"/>
      <w:r>
        <w:t>The setup</w:t>
      </w:r>
      <w:bookmarkEnd w:id="32"/>
      <w:bookmarkEnd w:id="33"/>
    </w:p>
    <w:p w14:paraId="11C55DFD" w14:textId="77777777" w:rsidR="00364C9B" w:rsidRDefault="00364C9B" w:rsidP="00364C9B"/>
    <w:p w14:paraId="6DBC87E6" w14:textId="5BB364F6" w:rsidR="00364C9B" w:rsidRDefault="00364C9B" w:rsidP="00364C9B">
      <w:r>
        <w:t>Start state (2 moves from solved):</w:t>
      </w:r>
    </w:p>
    <w:p w14:paraId="455CEB72" w14:textId="77777777" w:rsidR="00364C9B" w:rsidRDefault="00364C9B" w:rsidP="00364C9B"/>
    <w:tbl>
      <w:tblPr>
        <w:tblStyle w:val="TableGrid"/>
        <w:tblW w:w="0" w:type="auto"/>
        <w:tblLook w:val="04A0" w:firstRow="1" w:lastRow="0" w:firstColumn="1" w:lastColumn="0" w:noHBand="0" w:noVBand="1"/>
      </w:tblPr>
      <w:tblGrid>
        <w:gridCol w:w="567"/>
        <w:gridCol w:w="567"/>
        <w:gridCol w:w="567"/>
        <w:gridCol w:w="567"/>
      </w:tblGrid>
      <w:tr w:rsidR="00364C9B" w14:paraId="27FD4603" w14:textId="77777777" w:rsidTr="008167E0">
        <w:trPr>
          <w:trHeight w:val="567"/>
        </w:trPr>
        <w:tc>
          <w:tcPr>
            <w:tcW w:w="567" w:type="dxa"/>
          </w:tcPr>
          <w:p w14:paraId="1CE98B7C"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1</w:t>
            </w:r>
          </w:p>
        </w:tc>
        <w:tc>
          <w:tcPr>
            <w:tcW w:w="567" w:type="dxa"/>
          </w:tcPr>
          <w:p w14:paraId="4698DB01"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2</w:t>
            </w:r>
          </w:p>
        </w:tc>
        <w:tc>
          <w:tcPr>
            <w:tcW w:w="567" w:type="dxa"/>
          </w:tcPr>
          <w:p w14:paraId="71168FB9"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3</w:t>
            </w:r>
          </w:p>
        </w:tc>
        <w:tc>
          <w:tcPr>
            <w:tcW w:w="567" w:type="dxa"/>
          </w:tcPr>
          <w:p w14:paraId="0994AEA9"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4</w:t>
            </w:r>
          </w:p>
        </w:tc>
      </w:tr>
      <w:tr w:rsidR="00364C9B" w14:paraId="5ACEF60A" w14:textId="77777777" w:rsidTr="008167E0">
        <w:trPr>
          <w:trHeight w:val="567"/>
        </w:trPr>
        <w:tc>
          <w:tcPr>
            <w:tcW w:w="567" w:type="dxa"/>
          </w:tcPr>
          <w:p w14:paraId="3A73B8E8"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5</w:t>
            </w:r>
          </w:p>
        </w:tc>
        <w:tc>
          <w:tcPr>
            <w:tcW w:w="567" w:type="dxa"/>
          </w:tcPr>
          <w:p w14:paraId="048971A1"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6</w:t>
            </w:r>
          </w:p>
        </w:tc>
        <w:tc>
          <w:tcPr>
            <w:tcW w:w="567" w:type="dxa"/>
          </w:tcPr>
          <w:p w14:paraId="27D8DCB2"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7</w:t>
            </w:r>
          </w:p>
        </w:tc>
        <w:tc>
          <w:tcPr>
            <w:tcW w:w="567" w:type="dxa"/>
          </w:tcPr>
          <w:p w14:paraId="45975CC6"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8</w:t>
            </w:r>
          </w:p>
        </w:tc>
      </w:tr>
      <w:tr w:rsidR="00364C9B" w14:paraId="60295A0D" w14:textId="77777777" w:rsidTr="008167E0">
        <w:trPr>
          <w:trHeight w:val="567"/>
        </w:trPr>
        <w:tc>
          <w:tcPr>
            <w:tcW w:w="567" w:type="dxa"/>
          </w:tcPr>
          <w:p w14:paraId="50C1BCDE"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9</w:t>
            </w:r>
          </w:p>
        </w:tc>
        <w:tc>
          <w:tcPr>
            <w:tcW w:w="567" w:type="dxa"/>
          </w:tcPr>
          <w:p w14:paraId="33776552"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10</w:t>
            </w:r>
          </w:p>
        </w:tc>
        <w:tc>
          <w:tcPr>
            <w:tcW w:w="567" w:type="dxa"/>
          </w:tcPr>
          <w:p w14:paraId="0676B802" w14:textId="5A5C3CA6" w:rsidR="00364C9B" w:rsidRPr="00015118" w:rsidRDefault="00CE2B82" w:rsidP="00015118">
            <w:pPr>
              <w:rPr>
                <w:rFonts w:ascii="Times New Roman" w:hAnsi="Times New Roman" w:cs="Times New Roman"/>
              </w:rPr>
            </w:pPr>
            <w:r w:rsidRPr="00015118">
              <w:rPr>
                <w:rFonts w:ascii="Times New Roman" w:hAnsi="Times New Roman" w:cs="Times New Roman"/>
              </w:rPr>
              <w:t>0</w:t>
            </w:r>
          </w:p>
        </w:tc>
        <w:tc>
          <w:tcPr>
            <w:tcW w:w="567" w:type="dxa"/>
          </w:tcPr>
          <w:p w14:paraId="137DE791" w14:textId="47496222" w:rsidR="00364C9B" w:rsidRPr="00015118" w:rsidRDefault="00364C9B" w:rsidP="00015118">
            <w:pPr>
              <w:rPr>
                <w:rFonts w:ascii="Times New Roman" w:hAnsi="Times New Roman" w:cs="Times New Roman"/>
              </w:rPr>
            </w:pPr>
            <w:r w:rsidRPr="00015118">
              <w:rPr>
                <w:rFonts w:ascii="Times New Roman" w:hAnsi="Times New Roman" w:cs="Times New Roman"/>
              </w:rPr>
              <w:t>1</w:t>
            </w:r>
            <w:r w:rsidR="00CE2B82" w:rsidRPr="00015118">
              <w:rPr>
                <w:rFonts w:ascii="Times New Roman" w:hAnsi="Times New Roman" w:cs="Times New Roman"/>
              </w:rPr>
              <w:t>1</w:t>
            </w:r>
          </w:p>
        </w:tc>
      </w:tr>
      <w:tr w:rsidR="00364C9B" w14:paraId="25694510" w14:textId="77777777" w:rsidTr="008167E0">
        <w:trPr>
          <w:trHeight w:val="567"/>
        </w:trPr>
        <w:tc>
          <w:tcPr>
            <w:tcW w:w="567" w:type="dxa"/>
          </w:tcPr>
          <w:p w14:paraId="2D707D4A"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13</w:t>
            </w:r>
          </w:p>
        </w:tc>
        <w:tc>
          <w:tcPr>
            <w:tcW w:w="567" w:type="dxa"/>
          </w:tcPr>
          <w:p w14:paraId="4F834E2F" w14:textId="77777777" w:rsidR="00364C9B" w:rsidRPr="00015118" w:rsidRDefault="00364C9B" w:rsidP="00015118">
            <w:pPr>
              <w:rPr>
                <w:rFonts w:ascii="Times New Roman" w:hAnsi="Times New Roman" w:cs="Times New Roman"/>
              </w:rPr>
            </w:pPr>
            <w:r w:rsidRPr="00015118">
              <w:rPr>
                <w:rFonts w:ascii="Times New Roman" w:hAnsi="Times New Roman" w:cs="Times New Roman"/>
              </w:rPr>
              <w:t>14</w:t>
            </w:r>
          </w:p>
        </w:tc>
        <w:tc>
          <w:tcPr>
            <w:tcW w:w="567" w:type="dxa"/>
          </w:tcPr>
          <w:p w14:paraId="7B5B33CB" w14:textId="6065AF7C" w:rsidR="00364C9B" w:rsidRPr="00015118" w:rsidRDefault="00CE2B82" w:rsidP="00015118">
            <w:pPr>
              <w:rPr>
                <w:rFonts w:ascii="Times New Roman" w:hAnsi="Times New Roman" w:cs="Times New Roman"/>
              </w:rPr>
            </w:pPr>
            <w:r w:rsidRPr="00015118">
              <w:rPr>
                <w:rFonts w:ascii="Times New Roman" w:hAnsi="Times New Roman" w:cs="Times New Roman"/>
              </w:rPr>
              <w:t>15</w:t>
            </w:r>
          </w:p>
        </w:tc>
        <w:tc>
          <w:tcPr>
            <w:tcW w:w="567" w:type="dxa"/>
          </w:tcPr>
          <w:p w14:paraId="74DEE0F6" w14:textId="77248306" w:rsidR="00364C9B" w:rsidRPr="00015118" w:rsidRDefault="00364C9B" w:rsidP="00015118">
            <w:pPr>
              <w:rPr>
                <w:rFonts w:ascii="Times New Roman" w:hAnsi="Times New Roman" w:cs="Times New Roman"/>
              </w:rPr>
            </w:pPr>
            <w:r w:rsidRPr="00015118">
              <w:rPr>
                <w:rFonts w:ascii="Times New Roman" w:hAnsi="Times New Roman" w:cs="Times New Roman"/>
              </w:rPr>
              <w:t>1</w:t>
            </w:r>
            <w:r w:rsidR="00CE2B82" w:rsidRPr="00015118">
              <w:rPr>
                <w:rFonts w:ascii="Times New Roman" w:hAnsi="Times New Roman" w:cs="Times New Roman"/>
              </w:rPr>
              <w:t>2</w:t>
            </w:r>
          </w:p>
        </w:tc>
      </w:tr>
    </w:tbl>
    <w:p w14:paraId="05E8FBCE" w14:textId="77777777" w:rsidR="00364C9B" w:rsidRDefault="00364C9B" w:rsidP="00364C9B"/>
    <w:p w14:paraId="5DA696C8" w14:textId="6836A679" w:rsidR="00364C9B" w:rsidRDefault="00CB18AD" w:rsidP="00364C9B">
      <w:r>
        <w:t>Goal:</w:t>
      </w:r>
    </w:p>
    <w:p w14:paraId="19970A10" w14:textId="77777777" w:rsidR="00CB18AD" w:rsidRDefault="00CB18AD" w:rsidP="00364C9B"/>
    <w:tbl>
      <w:tblPr>
        <w:tblStyle w:val="TableGrid"/>
        <w:tblW w:w="0" w:type="auto"/>
        <w:tblLook w:val="04A0" w:firstRow="1" w:lastRow="0" w:firstColumn="1" w:lastColumn="0" w:noHBand="0" w:noVBand="1"/>
      </w:tblPr>
      <w:tblGrid>
        <w:gridCol w:w="567"/>
        <w:gridCol w:w="567"/>
        <w:gridCol w:w="567"/>
        <w:gridCol w:w="567"/>
      </w:tblGrid>
      <w:tr w:rsidR="00CB18AD" w14:paraId="7E25A9BD" w14:textId="77777777" w:rsidTr="008167E0">
        <w:trPr>
          <w:trHeight w:val="567"/>
        </w:trPr>
        <w:tc>
          <w:tcPr>
            <w:tcW w:w="567" w:type="dxa"/>
          </w:tcPr>
          <w:p w14:paraId="3AA6A835"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1</w:t>
            </w:r>
          </w:p>
        </w:tc>
        <w:tc>
          <w:tcPr>
            <w:tcW w:w="567" w:type="dxa"/>
          </w:tcPr>
          <w:p w14:paraId="268FD87D"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2</w:t>
            </w:r>
          </w:p>
        </w:tc>
        <w:tc>
          <w:tcPr>
            <w:tcW w:w="567" w:type="dxa"/>
          </w:tcPr>
          <w:p w14:paraId="77710813"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3</w:t>
            </w:r>
          </w:p>
        </w:tc>
        <w:tc>
          <w:tcPr>
            <w:tcW w:w="567" w:type="dxa"/>
          </w:tcPr>
          <w:p w14:paraId="464FCAD8"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4</w:t>
            </w:r>
          </w:p>
        </w:tc>
      </w:tr>
      <w:tr w:rsidR="00CB18AD" w14:paraId="7679AADD" w14:textId="77777777" w:rsidTr="008167E0">
        <w:trPr>
          <w:trHeight w:val="567"/>
        </w:trPr>
        <w:tc>
          <w:tcPr>
            <w:tcW w:w="567" w:type="dxa"/>
          </w:tcPr>
          <w:p w14:paraId="05EDBFBC"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5</w:t>
            </w:r>
          </w:p>
        </w:tc>
        <w:tc>
          <w:tcPr>
            <w:tcW w:w="567" w:type="dxa"/>
          </w:tcPr>
          <w:p w14:paraId="0CE13D62"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6</w:t>
            </w:r>
          </w:p>
        </w:tc>
        <w:tc>
          <w:tcPr>
            <w:tcW w:w="567" w:type="dxa"/>
          </w:tcPr>
          <w:p w14:paraId="37FC80EA"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7</w:t>
            </w:r>
          </w:p>
        </w:tc>
        <w:tc>
          <w:tcPr>
            <w:tcW w:w="567" w:type="dxa"/>
          </w:tcPr>
          <w:p w14:paraId="6CEA6034"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8</w:t>
            </w:r>
          </w:p>
        </w:tc>
      </w:tr>
      <w:tr w:rsidR="00CB18AD" w14:paraId="720E98B5" w14:textId="77777777" w:rsidTr="008167E0">
        <w:trPr>
          <w:trHeight w:val="567"/>
        </w:trPr>
        <w:tc>
          <w:tcPr>
            <w:tcW w:w="567" w:type="dxa"/>
          </w:tcPr>
          <w:p w14:paraId="349CE9C8"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9</w:t>
            </w:r>
          </w:p>
        </w:tc>
        <w:tc>
          <w:tcPr>
            <w:tcW w:w="567" w:type="dxa"/>
          </w:tcPr>
          <w:p w14:paraId="02C15D20"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10</w:t>
            </w:r>
          </w:p>
        </w:tc>
        <w:tc>
          <w:tcPr>
            <w:tcW w:w="567" w:type="dxa"/>
          </w:tcPr>
          <w:p w14:paraId="4F1E4255"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11</w:t>
            </w:r>
          </w:p>
        </w:tc>
        <w:tc>
          <w:tcPr>
            <w:tcW w:w="567" w:type="dxa"/>
          </w:tcPr>
          <w:p w14:paraId="56E38914"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12</w:t>
            </w:r>
          </w:p>
        </w:tc>
      </w:tr>
      <w:tr w:rsidR="00CB18AD" w14:paraId="2C2FF725" w14:textId="77777777" w:rsidTr="008167E0">
        <w:trPr>
          <w:trHeight w:val="567"/>
        </w:trPr>
        <w:tc>
          <w:tcPr>
            <w:tcW w:w="567" w:type="dxa"/>
          </w:tcPr>
          <w:p w14:paraId="35054CCB"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13</w:t>
            </w:r>
          </w:p>
        </w:tc>
        <w:tc>
          <w:tcPr>
            <w:tcW w:w="567" w:type="dxa"/>
          </w:tcPr>
          <w:p w14:paraId="275FD719" w14:textId="77777777" w:rsidR="00CB18AD" w:rsidRPr="00015118" w:rsidRDefault="00CB18AD" w:rsidP="00015118">
            <w:pPr>
              <w:rPr>
                <w:rFonts w:ascii="Times New Roman" w:hAnsi="Times New Roman" w:cs="Times New Roman"/>
              </w:rPr>
            </w:pPr>
            <w:r w:rsidRPr="00015118">
              <w:rPr>
                <w:rFonts w:ascii="Times New Roman" w:hAnsi="Times New Roman" w:cs="Times New Roman"/>
              </w:rPr>
              <w:t>14</w:t>
            </w:r>
          </w:p>
        </w:tc>
        <w:tc>
          <w:tcPr>
            <w:tcW w:w="567" w:type="dxa"/>
          </w:tcPr>
          <w:p w14:paraId="22CB9B46" w14:textId="5C068810" w:rsidR="00CB18AD" w:rsidRPr="00015118" w:rsidRDefault="00CB18AD" w:rsidP="00015118">
            <w:pPr>
              <w:rPr>
                <w:rFonts w:ascii="Times New Roman" w:hAnsi="Times New Roman" w:cs="Times New Roman"/>
              </w:rPr>
            </w:pPr>
            <w:r w:rsidRPr="00015118">
              <w:rPr>
                <w:rFonts w:ascii="Times New Roman" w:hAnsi="Times New Roman" w:cs="Times New Roman"/>
              </w:rPr>
              <w:t>15</w:t>
            </w:r>
          </w:p>
        </w:tc>
        <w:tc>
          <w:tcPr>
            <w:tcW w:w="567" w:type="dxa"/>
          </w:tcPr>
          <w:p w14:paraId="781080F4" w14:textId="019EB871" w:rsidR="00CB18AD" w:rsidRPr="00015118" w:rsidRDefault="00CB18AD" w:rsidP="00015118">
            <w:pPr>
              <w:rPr>
                <w:rFonts w:ascii="Times New Roman" w:hAnsi="Times New Roman" w:cs="Times New Roman"/>
              </w:rPr>
            </w:pPr>
            <w:r w:rsidRPr="00015118">
              <w:rPr>
                <w:rFonts w:ascii="Times New Roman" w:hAnsi="Times New Roman" w:cs="Times New Roman"/>
              </w:rPr>
              <w:t>0</w:t>
            </w:r>
          </w:p>
        </w:tc>
      </w:tr>
    </w:tbl>
    <w:p w14:paraId="3C9EFEED" w14:textId="77777777" w:rsidR="00CB18AD" w:rsidRDefault="00CB18AD" w:rsidP="00364C9B"/>
    <w:p w14:paraId="73ECBE95" w14:textId="31BDC7AB" w:rsidR="00364C9B" w:rsidRDefault="00840209" w:rsidP="00364C9B">
      <m:oMath>
        <m:r>
          <m:rPr>
            <m:sty m:val="bi"/>
          </m:rPr>
          <w:rPr>
            <w:rFonts w:ascii="Cambria Math" w:hAnsi="Cambria Math"/>
          </w:rPr>
          <m:t>h(start)</m:t>
        </m:r>
        <m:r>
          <w:rPr>
            <w:rFonts w:ascii="Cambria Math" w:hAnsi="Cambria Math"/>
          </w:rPr>
          <m:t>:</m:t>
        </m:r>
      </m:oMath>
      <w:r w:rsidR="006B171F" w:rsidRPr="006B171F">
        <w:t xml:space="preserve"> every tile matches its goal position except tile 11 (needs 1 move) and tile 12 (needs 1 move) </w:t>
      </w:r>
      <m:oMath>
        <m:r>
          <w:rPr>
            <w:rFonts w:ascii="Cambria Math" w:hAnsi="Cambria Math"/>
          </w:rPr>
          <m:t xml:space="preserve">→ </m:t>
        </m:r>
        <m:r>
          <m:rPr>
            <m:sty m:val="bi"/>
          </m:rPr>
          <w:rPr>
            <w:rFonts w:ascii="Cambria Math" w:hAnsi="Cambria Math"/>
          </w:rPr>
          <m:t>h = 2</m:t>
        </m:r>
      </m:oMath>
      <w:r w:rsidR="006B171F" w:rsidRPr="006B171F">
        <w:t xml:space="preserve">. Since </w:t>
      </w:r>
      <m:oMath>
        <m:r>
          <w:rPr>
            <w:rFonts w:ascii="Cambria Math" w:hAnsi="Cambria Math"/>
          </w:rPr>
          <m:t>g = 0</m:t>
        </m:r>
      </m:oMath>
      <w:r w:rsidR="006B171F" w:rsidRPr="006B171F">
        <w:t xml:space="preserve">, </w:t>
      </w:r>
      <m:oMath>
        <m:r>
          <m:rPr>
            <m:sty m:val="bi"/>
          </m:rPr>
          <w:rPr>
            <w:rFonts w:ascii="Cambria Math" w:hAnsi="Cambria Math"/>
          </w:rPr>
          <m:t>f = 2</m:t>
        </m:r>
      </m:oMath>
      <w:r w:rsidR="006B171F" w:rsidRPr="006B171F">
        <w:t>.</w:t>
      </w:r>
    </w:p>
    <w:p w14:paraId="4E1FA4CB" w14:textId="77777777" w:rsidR="00840209" w:rsidRDefault="00840209" w:rsidP="00364C9B"/>
    <w:p w14:paraId="752A7F7B" w14:textId="636BFB27" w:rsidR="00840209" w:rsidRDefault="00484C4F" w:rsidP="0078708C">
      <w:pPr>
        <w:pStyle w:val="Heading3"/>
      </w:pPr>
      <w:bookmarkStart w:id="34" w:name="_Toc241314109"/>
      <w:bookmarkStart w:id="35" w:name="_Toc241689370"/>
      <w:r>
        <w:t>Step 1: Expand start node</w:t>
      </w:r>
      <w:bookmarkEnd w:id="34"/>
      <w:bookmarkEnd w:id="35"/>
    </w:p>
    <w:p w14:paraId="4A996920" w14:textId="77777777" w:rsidR="0078708C" w:rsidRDefault="0078708C" w:rsidP="0078708C"/>
    <w:p w14:paraId="713A850B" w14:textId="77777777" w:rsidR="0078708C" w:rsidRDefault="0078708C" w:rsidP="0078708C">
      <w:r w:rsidRPr="0078708C">
        <w:t>The blank has 4 possible moves. For each, we generate the child, then recompute h by checking which tiles moved:</w:t>
      </w:r>
    </w:p>
    <w:p w14:paraId="115EA0E1" w14:textId="77777777" w:rsidR="00015118" w:rsidRPr="0078708C" w:rsidRDefault="00015118" w:rsidP="0078708C"/>
    <w:tbl>
      <w:tblPr>
        <w:tblStyle w:val="TableGrid"/>
        <w:tblW w:w="0" w:type="auto"/>
        <w:tblLook w:val="04A0" w:firstRow="1" w:lastRow="0" w:firstColumn="1" w:lastColumn="0" w:noHBand="0" w:noVBand="1"/>
      </w:tblPr>
      <w:tblGrid>
        <w:gridCol w:w="2083"/>
        <w:gridCol w:w="7358"/>
        <w:gridCol w:w="336"/>
        <w:gridCol w:w="336"/>
        <w:gridCol w:w="336"/>
      </w:tblGrid>
      <w:tr w:rsidR="0078708C" w:rsidRPr="0078708C" w14:paraId="535DB47A" w14:textId="77777777" w:rsidTr="0078708C">
        <w:tc>
          <w:tcPr>
            <w:tcW w:w="0" w:type="auto"/>
            <w:hideMark/>
          </w:tcPr>
          <w:p w14:paraId="6D0EFA45"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Move</w:t>
            </w:r>
          </w:p>
        </w:tc>
        <w:tc>
          <w:tcPr>
            <w:tcW w:w="0" w:type="auto"/>
            <w:hideMark/>
          </w:tcPr>
          <w:p w14:paraId="72A40BE5"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Resulting effect</w:t>
            </w:r>
          </w:p>
        </w:tc>
        <w:tc>
          <w:tcPr>
            <w:tcW w:w="0" w:type="auto"/>
            <w:hideMark/>
          </w:tcPr>
          <w:p w14:paraId="1A694083"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g</w:t>
            </w:r>
          </w:p>
        </w:tc>
        <w:tc>
          <w:tcPr>
            <w:tcW w:w="0" w:type="auto"/>
            <w:hideMark/>
          </w:tcPr>
          <w:p w14:paraId="52DC9FDB"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h</w:t>
            </w:r>
          </w:p>
        </w:tc>
        <w:tc>
          <w:tcPr>
            <w:tcW w:w="50" w:type="dxa"/>
            <w:hideMark/>
          </w:tcPr>
          <w:p w14:paraId="74ED6C39"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f</w:t>
            </w:r>
          </w:p>
        </w:tc>
      </w:tr>
      <w:tr w:rsidR="0078708C" w:rsidRPr="0078708C" w14:paraId="071B61EA" w14:textId="77777777" w:rsidTr="0078708C">
        <w:tc>
          <w:tcPr>
            <w:tcW w:w="0" w:type="auto"/>
            <w:hideMark/>
          </w:tcPr>
          <w:p w14:paraId="4CE18A34"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Up (swap with 7)</w:t>
            </w:r>
          </w:p>
        </w:tc>
        <w:tc>
          <w:tcPr>
            <w:tcW w:w="0" w:type="auto"/>
            <w:hideMark/>
          </w:tcPr>
          <w:p w14:paraId="037FDD96"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tile 7 now 1 away from goal; tiles 11, 12 unaffected (still 1 away each)</w:t>
            </w:r>
          </w:p>
        </w:tc>
        <w:tc>
          <w:tcPr>
            <w:tcW w:w="0" w:type="auto"/>
            <w:hideMark/>
          </w:tcPr>
          <w:p w14:paraId="5B647E29"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1</w:t>
            </w:r>
          </w:p>
        </w:tc>
        <w:tc>
          <w:tcPr>
            <w:tcW w:w="0" w:type="auto"/>
            <w:hideMark/>
          </w:tcPr>
          <w:p w14:paraId="3948CD5A"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3</w:t>
            </w:r>
          </w:p>
        </w:tc>
        <w:tc>
          <w:tcPr>
            <w:tcW w:w="50" w:type="dxa"/>
            <w:hideMark/>
          </w:tcPr>
          <w:p w14:paraId="38FAC319"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4</w:t>
            </w:r>
          </w:p>
        </w:tc>
      </w:tr>
      <w:tr w:rsidR="0078708C" w:rsidRPr="0078708C" w14:paraId="75E45968" w14:textId="77777777" w:rsidTr="0078708C">
        <w:tc>
          <w:tcPr>
            <w:tcW w:w="0" w:type="auto"/>
            <w:hideMark/>
          </w:tcPr>
          <w:p w14:paraId="4087FA97"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Down (swap with 15)</w:t>
            </w:r>
          </w:p>
        </w:tc>
        <w:tc>
          <w:tcPr>
            <w:tcW w:w="0" w:type="auto"/>
            <w:hideMark/>
          </w:tcPr>
          <w:p w14:paraId="3BA54F9E"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tile 15 now 1 away; tiles 11, 12 unaffected</w:t>
            </w:r>
          </w:p>
        </w:tc>
        <w:tc>
          <w:tcPr>
            <w:tcW w:w="0" w:type="auto"/>
            <w:hideMark/>
          </w:tcPr>
          <w:p w14:paraId="4FEC354B"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1</w:t>
            </w:r>
          </w:p>
        </w:tc>
        <w:tc>
          <w:tcPr>
            <w:tcW w:w="0" w:type="auto"/>
            <w:hideMark/>
          </w:tcPr>
          <w:p w14:paraId="33C5505E"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3</w:t>
            </w:r>
          </w:p>
        </w:tc>
        <w:tc>
          <w:tcPr>
            <w:tcW w:w="50" w:type="dxa"/>
            <w:hideMark/>
          </w:tcPr>
          <w:p w14:paraId="33A902FC"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4</w:t>
            </w:r>
          </w:p>
        </w:tc>
      </w:tr>
      <w:tr w:rsidR="0078708C" w:rsidRPr="0078708C" w14:paraId="02601C75" w14:textId="77777777" w:rsidTr="0078708C">
        <w:tc>
          <w:tcPr>
            <w:tcW w:w="0" w:type="auto"/>
            <w:hideMark/>
          </w:tcPr>
          <w:p w14:paraId="5446DF25"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Left (swap with 10)</w:t>
            </w:r>
          </w:p>
        </w:tc>
        <w:tc>
          <w:tcPr>
            <w:tcW w:w="0" w:type="auto"/>
            <w:hideMark/>
          </w:tcPr>
          <w:p w14:paraId="3DEB6BBA"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tile 10 now 1 away; tiles 11, 12 unaffected</w:t>
            </w:r>
          </w:p>
        </w:tc>
        <w:tc>
          <w:tcPr>
            <w:tcW w:w="0" w:type="auto"/>
            <w:hideMark/>
          </w:tcPr>
          <w:p w14:paraId="0B909DE2"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1</w:t>
            </w:r>
          </w:p>
        </w:tc>
        <w:tc>
          <w:tcPr>
            <w:tcW w:w="0" w:type="auto"/>
            <w:hideMark/>
          </w:tcPr>
          <w:p w14:paraId="46059C60"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3</w:t>
            </w:r>
          </w:p>
        </w:tc>
        <w:tc>
          <w:tcPr>
            <w:tcW w:w="50" w:type="dxa"/>
            <w:hideMark/>
          </w:tcPr>
          <w:p w14:paraId="604CEE55"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4</w:t>
            </w:r>
          </w:p>
        </w:tc>
      </w:tr>
      <w:tr w:rsidR="0078708C" w:rsidRPr="0078708C" w14:paraId="18AB94E7" w14:textId="77777777" w:rsidTr="0078708C">
        <w:tc>
          <w:tcPr>
            <w:tcW w:w="0" w:type="auto"/>
            <w:hideMark/>
          </w:tcPr>
          <w:p w14:paraId="3C30655C"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Right (swap with 11)</w:t>
            </w:r>
          </w:p>
        </w:tc>
        <w:tc>
          <w:tcPr>
            <w:tcW w:w="0" w:type="auto"/>
            <w:hideMark/>
          </w:tcPr>
          <w:p w14:paraId="27AD3E63"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tile 11 lands exactly on its goal square (h contribution drops to 0); tile 12 still 1 away</w:t>
            </w:r>
          </w:p>
        </w:tc>
        <w:tc>
          <w:tcPr>
            <w:tcW w:w="0" w:type="auto"/>
            <w:hideMark/>
          </w:tcPr>
          <w:p w14:paraId="3C3F1CC7"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1</w:t>
            </w:r>
          </w:p>
        </w:tc>
        <w:tc>
          <w:tcPr>
            <w:tcW w:w="0" w:type="auto"/>
            <w:hideMark/>
          </w:tcPr>
          <w:p w14:paraId="5C3FDCB4"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1</w:t>
            </w:r>
          </w:p>
        </w:tc>
        <w:tc>
          <w:tcPr>
            <w:tcW w:w="50" w:type="dxa"/>
            <w:hideMark/>
          </w:tcPr>
          <w:p w14:paraId="1902BA23" w14:textId="77777777" w:rsidR="0078708C" w:rsidRPr="00015118" w:rsidRDefault="0078708C" w:rsidP="00015118">
            <w:pPr>
              <w:rPr>
                <w:rFonts w:ascii="Times New Roman" w:hAnsi="Times New Roman" w:cs="Times New Roman"/>
              </w:rPr>
            </w:pPr>
            <w:r w:rsidRPr="00015118">
              <w:rPr>
                <w:rFonts w:ascii="Times New Roman" w:hAnsi="Times New Roman" w:cs="Times New Roman"/>
              </w:rPr>
              <w:t>2</w:t>
            </w:r>
          </w:p>
        </w:tc>
      </w:tr>
    </w:tbl>
    <w:p w14:paraId="3B20875A" w14:textId="77777777" w:rsidR="0078708C" w:rsidRDefault="0078708C" w:rsidP="0078708C"/>
    <w:p w14:paraId="2CF170FD" w14:textId="6C78A56F" w:rsidR="00360BF2" w:rsidRDefault="00360BF2" w:rsidP="0078708C">
      <w:r w:rsidRPr="00360BF2">
        <w:t xml:space="preserve">All four get pushed onto the open list. </w:t>
      </w:r>
      <w:r w:rsidRPr="00360BF2">
        <w:rPr>
          <w:b/>
          <w:bCs/>
        </w:rPr>
        <w:t>Right</w:t>
      </w:r>
      <w:r w:rsidRPr="00360BF2">
        <w:t xml:space="preserve"> stands out with </w:t>
      </w:r>
      <m:oMath>
        <m:r>
          <w:rPr>
            <w:rFonts w:ascii="Cambria Math" w:hAnsi="Cambria Math"/>
          </w:rPr>
          <m:t>f = 2</m:t>
        </m:r>
      </m:oMath>
      <w:r>
        <w:t>.</w:t>
      </w:r>
      <w:r w:rsidRPr="00360BF2">
        <w:t xml:space="preserve"> </w:t>
      </w:r>
      <w:r>
        <w:t>T</w:t>
      </w:r>
      <w:r w:rsidRPr="00360BF2">
        <w:t>he heuristic correctly recogni</w:t>
      </w:r>
      <w:r>
        <w:t>s</w:t>
      </w:r>
      <w:r w:rsidRPr="00360BF2">
        <w:t>es it as the move that makes progress, since it's the one that resolves a tile completely.</w:t>
      </w:r>
    </w:p>
    <w:p w14:paraId="066FC892" w14:textId="77777777" w:rsidR="008E0535" w:rsidRDefault="008E0535" w:rsidP="0078708C"/>
    <w:p w14:paraId="36E8206E" w14:textId="3D7A110B" w:rsidR="008E0535" w:rsidRDefault="008E0535" w:rsidP="008E0535">
      <w:pPr>
        <w:pStyle w:val="Heading3"/>
      </w:pPr>
      <w:bookmarkStart w:id="36" w:name="_Toc241314110"/>
      <w:bookmarkStart w:id="37" w:name="_Toc241689371"/>
      <w:r>
        <w:t>Step 2: Pop the lowest-f node</w:t>
      </w:r>
      <w:bookmarkEnd w:id="36"/>
      <w:bookmarkEnd w:id="37"/>
    </w:p>
    <w:p w14:paraId="02310025" w14:textId="77777777" w:rsidR="008E0535" w:rsidRDefault="008E0535" w:rsidP="008E0535"/>
    <w:p w14:paraId="2CDF394D" w14:textId="77777777" w:rsidR="008E0535" w:rsidRDefault="008E0535" w:rsidP="008E0535">
      <w:r>
        <w:t>The open list is now {Up: 4, Down: 4, Left: 4, Right: 2}. A* pops Right (f = 2), since it's the lowest — the three siblings with f = 4 stay parked on the open list, untouched.</w:t>
      </w:r>
    </w:p>
    <w:p w14:paraId="0AA5F8C0" w14:textId="77777777" w:rsidR="008E0535" w:rsidRDefault="008E0535" w:rsidP="008E0535"/>
    <w:p w14:paraId="1C448397" w14:textId="03040544" w:rsidR="008E0535" w:rsidRDefault="008E0535" w:rsidP="008E0535">
      <w:r>
        <w:t xml:space="preserve">From Right, the blank has two useful moves (its Left </w:t>
      </w:r>
      <w:r w:rsidR="00BD3BB3">
        <w:t>neighbour</w:t>
      </w:r>
      <w:r>
        <w:t xml:space="preserve"> is excluded</w:t>
      </w:r>
      <w:r w:rsidR="00096D95">
        <w:t xml:space="preserve"> as</w:t>
      </w:r>
      <w:r>
        <w:t xml:space="preserve"> that's the reverse of the move that just got us here, so it's pruned as pointless backtracking):</w:t>
      </w:r>
    </w:p>
    <w:p w14:paraId="0B790748" w14:textId="77777777" w:rsidR="008E0535" w:rsidRDefault="008E0535" w:rsidP="008E0535"/>
    <w:p w14:paraId="3D191D50" w14:textId="0E4CFC8C" w:rsidR="008E0535" w:rsidRDefault="008E0535" w:rsidP="00BD3BB3">
      <w:pPr>
        <w:pStyle w:val="ListParagraph"/>
        <w:numPr>
          <w:ilvl w:val="0"/>
          <w:numId w:val="39"/>
        </w:numPr>
      </w:pPr>
      <w:r>
        <w:t xml:space="preserve">Up: </w:t>
      </w:r>
      <m:oMath>
        <m:r>
          <w:rPr>
            <w:rFonts w:ascii="Cambria Math" w:hAnsi="Cambria Math"/>
          </w:rPr>
          <m:t>g = 2</m:t>
        </m:r>
      </m:oMath>
      <w:r>
        <w:t xml:space="preserve">, </w:t>
      </w:r>
      <m:oMath>
        <m:r>
          <w:rPr>
            <w:rFonts w:ascii="Cambria Math" w:hAnsi="Cambria Math"/>
          </w:rPr>
          <m:t xml:space="preserve">h = </m:t>
        </m:r>
        <m:r>
          <w:rPr>
            <w:rFonts w:ascii="Cambria Math" w:hAnsi="Cambria Math"/>
          </w:rPr>
          <m:t>2</m:t>
        </m:r>
      </m:oMath>
      <w:r>
        <w:t xml:space="preserve"> (tile 8 becomes displaced by 1, tile 12 still 1 away) → </w:t>
      </w:r>
      <m:oMath>
        <m:r>
          <w:rPr>
            <w:rFonts w:ascii="Cambria Math" w:hAnsi="Cambria Math"/>
          </w:rPr>
          <m:t>f = 4</m:t>
        </m:r>
      </m:oMath>
    </w:p>
    <w:p w14:paraId="6450EE6B" w14:textId="1C801934" w:rsidR="008E0535" w:rsidRDefault="008E0535" w:rsidP="00BD3BB3">
      <w:pPr>
        <w:pStyle w:val="ListParagraph"/>
        <w:numPr>
          <w:ilvl w:val="0"/>
          <w:numId w:val="39"/>
        </w:numPr>
      </w:pPr>
      <w:r>
        <w:t xml:space="preserve">Down: swaps the blank with tile 12, which lands tile 12 exactly on its goal square → </w:t>
      </w:r>
      <m:oMath>
        <m:r>
          <w:rPr>
            <w:rFonts w:ascii="Cambria Math" w:hAnsi="Cambria Math"/>
          </w:rPr>
          <m:t>h = 0  g = 2 → f = 2</m:t>
        </m:r>
      </m:oMath>
      <w:r>
        <w:t>, and the resulting board is the literal goal state.</w:t>
      </w:r>
    </w:p>
    <w:p w14:paraId="0A791362" w14:textId="77777777" w:rsidR="00360BF2" w:rsidRDefault="00360BF2" w:rsidP="0078708C"/>
    <w:p w14:paraId="15D323EE" w14:textId="0F3DBA72" w:rsidR="00FE5565" w:rsidRDefault="00FE5565" w:rsidP="00FE5565">
      <w:pPr>
        <w:pStyle w:val="Heading3"/>
      </w:pPr>
      <w:bookmarkStart w:id="38" w:name="_Toc241314111"/>
      <w:bookmarkStart w:id="39" w:name="_Toc241689372"/>
      <w:r>
        <w:t>Step 3: Pop Again</w:t>
      </w:r>
      <w:bookmarkEnd w:id="38"/>
      <w:bookmarkEnd w:id="39"/>
    </w:p>
    <w:p w14:paraId="31D57EDA" w14:textId="77777777" w:rsidR="00FE5565" w:rsidRDefault="00FE5565" w:rsidP="00FE5565"/>
    <w:p w14:paraId="6DB7E7BE" w14:textId="55A944E4" w:rsidR="00BD0581" w:rsidRPr="00BD0581" w:rsidRDefault="00BD0581" w:rsidP="00BD0581">
      <w:r w:rsidRPr="00BD0581">
        <w:t xml:space="preserve">The open list is now {Up: 4, Down: 4, Left: 4, Up-from-Right: 4, Down-from-Right: 2}. A* pops </w:t>
      </w:r>
      <w:r w:rsidRPr="00BD0581">
        <w:rPr>
          <w:b/>
          <w:bCs/>
        </w:rPr>
        <w:t>Down-from-Right</w:t>
      </w:r>
      <w:r>
        <w:t xml:space="preserve">, </w:t>
      </w:r>
      <w:r w:rsidRPr="00BD0581">
        <w:t>checks it against the goal</w:t>
      </w:r>
      <w:r w:rsidR="00334BAB">
        <w:t>, which is a</w:t>
      </w:r>
      <w:r w:rsidRPr="00BD0581">
        <w:t xml:space="preserve"> match. Search terminates.</w:t>
      </w:r>
    </w:p>
    <w:p w14:paraId="43424E93" w14:textId="6DBD34D6" w:rsidR="00BD0581" w:rsidRPr="00F229ED" w:rsidRDefault="00BD0581" w:rsidP="00BD0581">
      <w:r w:rsidRPr="00F229ED">
        <w:t>What this demonstrates</w:t>
      </w:r>
      <w:r w:rsidR="00F229ED">
        <w:t>:</w:t>
      </w:r>
    </w:p>
    <w:p w14:paraId="61CD2A80" w14:textId="0DE65F06" w:rsidR="00BD0581" w:rsidRPr="00BD0581" w:rsidRDefault="00BD0581" w:rsidP="00BD0581">
      <w:pPr>
        <w:numPr>
          <w:ilvl w:val="0"/>
          <w:numId w:val="40"/>
        </w:numPr>
      </w:pPr>
      <w:r w:rsidRPr="00F229ED">
        <w:t>Only 2 nodes were ever expanded</w:t>
      </w:r>
      <w:r w:rsidRPr="00BD0581">
        <w:t xml:space="preserve"> (Start, then Right) out of 6 generated, because the heuristic correctly steered the search away from the three </w:t>
      </w:r>
      <w:r w:rsidR="00334BAB">
        <w:t>ineffective</w:t>
      </w:r>
      <w:r w:rsidRPr="00BD0581">
        <w:t xml:space="preserve"> siblings at the first branch.</w:t>
      </w:r>
    </w:p>
    <w:p w14:paraId="16E46D2F" w14:textId="3BD7919B" w:rsidR="00BD0581" w:rsidRPr="00BD0581" w:rsidRDefault="00BD0581" w:rsidP="00BD0581">
      <w:pPr>
        <w:numPr>
          <w:ilvl w:val="0"/>
          <w:numId w:val="40"/>
        </w:numPr>
      </w:pPr>
      <w:r w:rsidRPr="00BD0581">
        <w:t xml:space="preserve">The path is reconstructed by walking parent pointers backward: Down ← Right ← Start, then reversed to give the move order </w:t>
      </w:r>
      <w:r w:rsidRPr="00BD0581">
        <w:rPr>
          <w:b/>
          <w:bCs/>
        </w:rPr>
        <w:t xml:space="preserve">Right, </w:t>
      </w:r>
      <w:proofErr w:type="gramStart"/>
      <w:r w:rsidRPr="00BD0581">
        <w:rPr>
          <w:b/>
          <w:bCs/>
        </w:rPr>
        <w:t>Down</w:t>
      </w:r>
      <w:proofErr w:type="gramEnd"/>
      <w:r w:rsidR="00334BAB">
        <w:t>.</w:t>
      </w:r>
    </w:p>
    <w:p w14:paraId="543D6124" w14:textId="19FE0874" w:rsidR="00BD0581" w:rsidRDefault="00BD0581" w:rsidP="00BD0581">
      <w:pPr>
        <w:numPr>
          <w:ilvl w:val="0"/>
          <w:numId w:val="40"/>
        </w:numPr>
      </w:pPr>
      <w:r w:rsidRPr="00BD0581">
        <w:t>Nodes with worse f (the Up/Down/Left branches at f = 4) were never touched again</w:t>
      </w:r>
      <w:r w:rsidR="009D4CC5">
        <w:t>.</w:t>
      </w:r>
      <w:r w:rsidRPr="00BD0581">
        <w:t xml:space="preserve"> </w:t>
      </w:r>
      <w:r w:rsidR="009D4CC5">
        <w:t>T</w:t>
      </w:r>
      <w:r w:rsidRPr="00BD0581">
        <w:t xml:space="preserve">his is the whole efficiency story of A*: the priority queue guarantees you always expand the cheapest-looking option next, so </w:t>
      </w:r>
      <w:r w:rsidR="00D025F3" w:rsidRPr="00BD0581">
        <w:t>obviously worse</w:t>
      </w:r>
      <w:r w:rsidRPr="00BD0581">
        <w:t xml:space="preserve"> branches </w:t>
      </w:r>
      <w:r w:rsidR="000A1B20">
        <w:t>remain</w:t>
      </w:r>
      <w:r w:rsidRPr="00BD0581">
        <w:t xml:space="preserve"> unexplored unless everything better runs out.</w:t>
      </w:r>
    </w:p>
    <w:p w14:paraId="7B814F82" w14:textId="77777777" w:rsidR="000A1B20" w:rsidRPr="00BD0581" w:rsidRDefault="000A1B20" w:rsidP="000A1B20">
      <w:pPr>
        <w:ind w:left="720"/>
      </w:pPr>
    </w:p>
    <w:p w14:paraId="51C47D57" w14:textId="291CA499" w:rsidR="00BD0581" w:rsidRPr="00BD0581" w:rsidRDefault="00BD0581" w:rsidP="00BD0581">
      <w:r w:rsidRPr="00BD0581">
        <w:t xml:space="preserve">This example is small enough to verify by hand, but the same mechanics — generate children, compute </w:t>
      </w:r>
      <m:oMath>
        <m:r>
          <w:rPr>
            <w:rFonts w:ascii="Cambria Math" w:hAnsi="Cambria Math"/>
          </w:rPr>
          <m:t>f = g + h</m:t>
        </m:r>
      </m:oMath>
      <w:r w:rsidRPr="00BD0581">
        <w:t>, pop the minimum, repeat</w:t>
      </w:r>
      <w:r w:rsidR="000A1B20">
        <w:t>.</w:t>
      </w:r>
      <w:r w:rsidR="00153F37">
        <w:t xml:space="preserve"> These</w:t>
      </w:r>
      <w:r w:rsidRPr="00BD0581">
        <w:t xml:space="preserve"> are exactly what's driving the C++ solver on a full random scramble; it's just doing thousands of these steps per second instead of two.</w:t>
      </w:r>
    </w:p>
    <w:p w14:paraId="7CED0A96" w14:textId="77777777" w:rsidR="00FE5565" w:rsidRPr="00FE5565" w:rsidRDefault="00FE5565" w:rsidP="00FE5565"/>
    <w:p w14:paraId="4B8CCCCD" w14:textId="77777777" w:rsidR="00360BF2" w:rsidRPr="0078708C" w:rsidRDefault="00360BF2" w:rsidP="0078708C"/>
    <w:p w14:paraId="44B39EDF" w14:textId="77777777" w:rsidR="00364C9B" w:rsidRDefault="00364C9B" w:rsidP="00364C9B"/>
    <w:p w14:paraId="2DA61E8B" w14:textId="77777777" w:rsidR="00EC6AF8" w:rsidRDefault="00EC6AF8" w:rsidP="00364C9B"/>
    <w:p w14:paraId="14F6A80C" w14:textId="77777777" w:rsidR="00EC6AF8" w:rsidRPr="00E83F46" w:rsidRDefault="00EC6AF8" w:rsidP="00364C9B"/>
    <w:p w14:paraId="664A9E9F" w14:textId="77777777" w:rsidR="00E83F46" w:rsidRPr="00E83F46" w:rsidRDefault="00E83F46" w:rsidP="00EC6AF8">
      <w:pPr>
        <w:pStyle w:val="Heading2"/>
      </w:pPr>
      <w:bookmarkStart w:id="40" w:name="_Toc241689373"/>
      <w:r w:rsidRPr="00E83F46">
        <w:t>Summary</w:t>
      </w:r>
      <w:bookmarkEnd w:id="40"/>
    </w:p>
    <w:p w14:paraId="57B4394A" w14:textId="77777777" w:rsidR="00E83F46" w:rsidRPr="00E83F46" w:rsidRDefault="00E83F46" w:rsidP="00E83F46">
      <w:r w:rsidRPr="00E83F46">
        <w:t>The tool provides a command-line interface for solving sliding-tile puzzles while encapsulating the A* search algorithm behind the interface. Puzzle configurations are represented using fixed-size arrays, while search nodes contain the additional information required by A*. A priority queue determines which state A* explores next, a heuristic guides the search towards the goal, and a record of previously discovered states prevents unnecessary repeated exploration.</w:t>
      </w:r>
    </w:p>
    <w:p w14:paraId="3806AB91" w14:textId="77777777" w:rsidR="00E83F46" w:rsidRPr="00E83F46" w:rsidRDefault="00E83F46" w:rsidP="00E83F46">
      <w:r w:rsidRPr="00E83F46">
        <w:t>The design therefore separates three main concerns: representing the puzzle, performing the search and communicating the result to the user. This allows the implementation to remain relatively modular while providing a clear demonstration of how A* can be applied to a practical search problem.</w:t>
      </w:r>
    </w:p>
    <w:p w14:paraId="196E866A" w14:textId="77777777" w:rsidR="00B83FAA" w:rsidRDefault="00B83FAA" w:rsidP="001B2674"/>
    <w:p w14:paraId="2C23A8F3" w14:textId="77777777" w:rsidR="00C40105" w:rsidRDefault="00C40105" w:rsidP="001B2674"/>
    <w:p w14:paraId="1D9D5D84" w14:textId="77777777" w:rsidR="00C40105" w:rsidRDefault="00C40105" w:rsidP="001B2674"/>
    <w:p w14:paraId="19BEFD7F" w14:textId="77777777" w:rsidR="00C40105" w:rsidRDefault="00C40105" w:rsidP="001B2674"/>
    <w:p w14:paraId="2955883D" w14:textId="77777777" w:rsidR="00C40105" w:rsidRDefault="00C40105" w:rsidP="001B2674"/>
    <w:p w14:paraId="458D73D9" w14:textId="77777777" w:rsidR="00C40105" w:rsidRDefault="00C40105" w:rsidP="001B2674"/>
    <w:p w14:paraId="0C1659F9" w14:textId="77777777" w:rsidR="00C40105" w:rsidRDefault="00C40105" w:rsidP="001B2674"/>
    <w:p w14:paraId="4CC99D99" w14:textId="77777777" w:rsidR="00C40105" w:rsidRDefault="00C40105" w:rsidP="001B2674"/>
    <w:p w14:paraId="101D2B68" w14:textId="77777777" w:rsidR="00C40105" w:rsidRDefault="00C40105" w:rsidP="001B2674"/>
    <w:p w14:paraId="6AE78882" w14:textId="77777777" w:rsidR="00C40105" w:rsidRDefault="00C40105" w:rsidP="001B2674"/>
    <w:p w14:paraId="1F6F03EF" w14:textId="77777777" w:rsidR="00C40105" w:rsidRDefault="00C40105" w:rsidP="001B2674"/>
    <w:p w14:paraId="12B5E7DC" w14:textId="77777777" w:rsidR="00C40105" w:rsidRDefault="00C40105" w:rsidP="001B2674"/>
    <w:p w14:paraId="17F9BE27" w14:textId="77777777" w:rsidR="00C40105" w:rsidRDefault="00C40105" w:rsidP="001B2674"/>
    <w:p w14:paraId="29BA8347" w14:textId="77777777" w:rsidR="00C40105" w:rsidRDefault="00C40105" w:rsidP="001B2674"/>
    <w:p w14:paraId="1E27AD48" w14:textId="77777777" w:rsidR="00C40105" w:rsidRDefault="00C40105" w:rsidP="001B2674"/>
    <w:p w14:paraId="7CE9F630" w14:textId="77777777" w:rsidR="00C40105" w:rsidRDefault="00C40105" w:rsidP="001B2674"/>
    <w:p w14:paraId="49D4CF88" w14:textId="77777777" w:rsidR="00C40105" w:rsidRDefault="00C40105" w:rsidP="001B2674"/>
    <w:p w14:paraId="6A0DE17B" w14:textId="77777777" w:rsidR="00C40105" w:rsidRDefault="00C40105" w:rsidP="001B2674"/>
    <w:p w14:paraId="7F7DFCD6" w14:textId="77777777" w:rsidR="00C40105" w:rsidRDefault="00C40105" w:rsidP="001B2674"/>
    <w:p w14:paraId="4BDC40EF" w14:textId="77777777" w:rsidR="00C40105" w:rsidRDefault="00C40105" w:rsidP="001B2674"/>
    <w:p w14:paraId="2143E1AA" w14:textId="77777777" w:rsidR="00C40105" w:rsidRDefault="00C40105" w:rsidP="001B2674"/>
    <w:p w14:paraId="3E44235F" w14:textId="77777777" w:rsidR="00C40105" w:rsidRDefault="00C40105" w:rsidP="001B2674"/>
    <w:p w14:paraId="4926D4E0" w14:textId="77777777" w:rsidR="00C40105" w:rsidRDefault="00C40105" w:rsidP="001B2674"/>
    <w:p w14:paraId="22AF5B5B" w14:textId="77777777" w:rsidR="00C40105" w:rsidRDefault="00C40105" w:rsidP="001B2674"/>
    <w:p w14:paraId="763F68D0" w14:textId="77777777" w:rsidR="00C40105" w:rsidRDefault="00C40105" w:rsidP="001B2674"/>
    <w:p w14:paraId="487EB412" w14:textId="77777777" w:rsidR="00C40105" w:rsidRDefault="00C40105" w:rsidP="001B2674"/>
    <w:p w14:paraId="009DCE47" w14:textId="77777777" w:rsidR="00C40105" w:rsidRDefault="00C40105" w:rsidP="001B2674"/>
    <w:p w14:paraId="1736903A" w14:textId="77777777" w:rsidR="00C40105" w:rsidRDefault="00C40105" w:rsidP="001B2674"/>
    <w:p w14:paraId="12BABB74" w14:textId="77777777" w:rsidR="00C40105" w:rsidRDefault="00C40105" w:rsidP="001B2674"/>
    <w:p w14:paraId="049C3364" w14:textId="77777777" w:rsidR="00C40105" w:rsidRDefault="00C40105" w:rsidP="001B2674"/>
    <w:p w14:paraId="0B99845E" w14:textId="77777777" w:rsidR="00C40105" w:rsidRDefault="00C40105" w:rsidP="001B2674"/>
    <w:p w14:paraId="5C872B3A" w14:textId="77777777" w:rsidR="00C40105" w:rsidRDefault="00C40105" w:rsidP="001B2674"/>
    <w:p w14:paraId="2A981EBB" w14:textId="77777777" w:rsidR="00C40105" w:rsidRDefault="00C40105" w:rsidP="001B2674"/>
    <w:p w14:paraId="2AC75935" w14:textId="77777777" w:rsidR="00C40105" w:rsidRDefault="00C40105" w:rsidP="001B2674"/>
    <w:p w14:paraId="30CF17D7" w14:textId="77777777" w:rsidR="00C40105" w:rsidRDefault="00C40105" w:rsidP="001B2674"/>
    <w:p w14:paraId="0B9606FC" w14:textId="77777777" w:rsidR="00C40105" w:rsidRDefault="00C40105" w:rsidP="001B2674"/>
    <w:p w14:paraId="504E1CF4" w14:textId="77777777" w:rsidR="00C40105" w:rsidRDefault="00C40105" w:rsidP="001B2674"/>
    <w:p w14:paraId="6E69F75F" w14:textId="77777777" w:rsidR="00C40105" w:rsidRDefault="00C40105" w:rsidP="001B2674"/>
    <w:p w14:paraId="2FD72F07" w14:textId="77777777" w:rsidR="00C40105" w:rsidRDefault="00C40105" w:rsidP="001B2674"/>
    <w:p w14:paraId="7D23FF95" w14:textId="77777777" w:rsidR="00C40105" w:rsidRDefault="00C40105" w:rsidP="001B2674"/>
    <w:p w14:paraId="495ADBBB" w14:textId="77777777" w:rsidR="00C40105" w:rsidRDefault="00C40105" w:rsidP="001B2674"/>
    <w:p w14:paraId="1C5605C4" w14:textId="77777777" w:rsidR="00C40105" w:rsidRDefault="00C40105" w:rsidP="001B2674"/>
    <w:p w14:paraId="372D9B2A" w14:textId="77777777" w:rsidR="00C40105" w:rsidRDefault="00C40105" w:rsidP="001B2674"/>
    <w:p w14:paraId="7D7E8B7B" w14:textId="77777777" w:rsidR="00625520" w:rsidRDefault="00625520" w:rsidP="00625520"/>
    <w:p w14:paraId="5563DD8F" w14:textId="24333B7A" w:rsidR="00625520" w:rsidRDefault="00625520" w:rsidP="00625520">
      <w:pPr>
        <w:pStyle w:val="Heading1"/>
      </w:pPr>
      <w:bookmarkStart w:id="41" w:name="_Toc241689374"/>
      <w:r>
        <w:t>What I Learned:</w:t>
      </w:r>
      <w:bookmarkEnd w:id="41"/>
    </w:p>
    <w:p w14:paraId="57424E8F" w14:textId="77777777" w:rsidR="00625520" w:rsidRDefault="00625520" w:rsidP="00625520"/>
    <w:p w14:paraId="4C22A723" w14:textId="77777777" w:rsidR="00CD5C34" w:rsidRDefault="00CD5C34" w:rsidP="00625520"/>
    <w:p w14:paraId="367D782B" w14:textId="7C00F778" w:rsidR="00625520" w:rsidRDefault="00484194" w:rsidP="00625520">
      <w:r>
        <w:t>Other than learning about how the A* algorithm works</w:t>
      </w:r>
      <w:r w:rsidR="00610507">
        <w:t xml:space="preserve">, I also learned how difficult it can be to </w:t>
      </w:r>
      <w:r w:rsidR="0065455A">
        <w:t xml:space="preserve">apply an algorithm to a specific problem rather than a general version. </w:t>
      </w:r>
      <w:r w:rsidR="007366B1">
        <w:t xml:space="preserve">I originally thought that the main challenge would be the coding of the </w:t>
      </w:r>
      <m:oMath>
        <m:r>
          <w:rPr>
            <w:rFonts w:ascii="Cambria Math" w:hAnsi="Cambria Math"/>
          </w:rPr>
          <m:t>f(n) = g(n) + h(n)</m:t>
        </m:r>
      </m:oMath>
      <w:r w:rsidR="003962F6">
        <w:t xml:space="preserve"> formula and selecting the best next move. </w:t>
      </w:r>
      <w:r w:rsidR="001E4E9A">
        <w:t xml:space="preserve">In practice, the detection of </w:t>
      </w:r>
      <w:r w:rsidR="002A6930">
        <w:t xml:space="preserve">duplicate states and reconstructing the solution were the main learning areas. </w:t>
      </w:r>
    </w:p>
    <w:p w14:paraId="4BF08E44" w14:textId="77777777" w:rsidR="0014192B" w:rsidRDefault="0014192B" w:rsidP="00625520"/>
    <w:p w14:paraId="3BA3F415" w14:textId="5E2856D5" w:rsidR="00305DDF" w:rsidRDefault="002F75DC" w:rsidP="00625520">
      <w:r>
        <w:t xml:space="preserve">Initially, keeping track of previous states </w:t>
      </w:r>
      <w:r w:rsidR="00F472EF">
        <w:t xml:space="preserve">had not occurred to me as important as a solution can still be found </w:t>
      </w:r>
      <w:r w:rsidR="001E21B6">
        <w:t xml:space="preserve">regardless. </w:t>
      </w:r>
      <w:r w:rsidR="00AF41BE">
        <w:t>However,</w:t>
      </w:r>
      <w:r w:rsidR="009A7AFD">
        <w:t xml:space="preserve"> I learned </w:t>
      </w:r>
      <w:r w:rsidR="000057B7">
        <w:t xml:space="preserve">from ChatGPT </w:t>
      </w:r>
      <w:r w:rsidR="009A7AFD">
        <w:t>that this heavily impacts the efficiency of the algorithm</w:t>
      </w:r>
      <w:r w:rsidR="00B57DD0">
        <w:t xml:space="preserve"> and </w:t>
      </w:r>
      <w:r w:rsidR="00AF41BE">
        <w:t xml:space="preserve">made sure that </w:t>
      </w:r>
      <w:r w:rsidR="000057B7">
        <w:t>a duplicate handling section was added to the code.</w:t>
      </w:r>
      <w:r w:rsidR="00B57DD0">
        <w:t xml:space="preserve"> </w:t>
      </w:r>
      <w:r w:rsidR="004F437A">
        <w:t>States can be reached from many different paths</w:t>
      </w:r>
      <w:r w:rsidR="00454842">
        <w:t xml:space="preserve">, leading to this slowdown. </w:t>
      </w:r>
      <w:r w:rsidR="00CE0A4C">
        <w:t xml:space="preserve">After learning of this, I included </w:t>
      </w:r>
      <w:r w:rsidR="00CC4BB2">
        <w:t>a</w:t>
      </w:r>
      <w:r w:rsidR="00910408">
        <w:t xml:space="preserve">n </w:t>
      </w:r>
      <w:proofErr w:type="gramStart"/>
      <w:r w:rsidR="00910408">
        <w:t>std::</w:t>
      </w:r>
      <w:proofErr w:type="spellStart"/>
      <w:proofErr w:type="gramEnd"/>
      <w:r w:rsidR="00910408">
        <w:t>unordered_map</w:t>
      </w:r>
      <w:proofErr w:type="spellEnd"/>
      <w:r w:rsidR="00910408">
        <w:t xml:space="preserve"> </w:t>
      </w:r>
      <w:r w:rsidR="002A5399">
        <w:t>(</w:t>
      </w:r>
      <w:proofErr w:type="spellStart"/>
      <w:r w:rsidR="002A5399">
        <w:t>bestCost</w:t>
      </w:r>
      <w:proofErr w:type="spellEnd"/>
      <w:r w:rsidR="002A5399">
        <w:t xml:space="preserve">) </w:t>
      </w:r>
      <w:r w:rsidR="00CC4BB2">
        <w:t xml:space="preserve">in the algorithm that keeps track of the best score for visited states. </w:t>
      </w:r>
      <w:r w:rsidR="00E960B2">
        <w:t xml:space="preserve">It does this by </w:t>
      </w:r>
      <w:r w:rsidR="00305DDF">
        <w:t xml:space="preserve">mapping each puzzle state to </w:t>
      </w:r>
      <w:r w:rsidR="00CA38A8">
        <w:t>its</w:t>
      </w:r>
      <w:r w:rsidR="00305DDF">
        <w:t xml:space="preserve"> lowest known </w:t>
      </w:r>
      <m:oMath>
        <m:r>
          <w:rPr>
            <w:rFonts w:ascii="Cambria Math" w:hAnsi="Cambria Math"/>
          </w:rPr>
          <m:t>g</m:t>
        </m:r>
      </m:oMath>
      <w:r w:rsidR="00305DDF">
        <w:t xml:space="preserve"> value.</w:t>
      </w:r>
    </w:p>
    <w:p w14:paraId="45E1EEF4" w14:textId="77777777" w:rsidR="00E9480C" w:rsidRDefault="00E9480C" w:rsidP="00625520"/>
    <w:p w14:paraId="0C47FE9F" w14:textId="17012E5D" w:rsidR="00E9480C" w:rsidRPr="00305DDF" w:rsidRDefault="00CB5D3C" w:rsidP="00625520">
      <w:r>
        <w:t xml:space="preserve">Checking for puzzle solvability was not something I had initially considered when thinking about the implementation of the tool. </w:t>
      </w:r>
      <w:r w:rsidR="00B54BB6">
        <w:t>AI initially proposed</w:t>
      </w:r>
      <w:r w:rsidR="00EA1B47">
        <w:t xml:space="preserve"> checking for </w:t>
      </w:r>
      <w:r w:rsidR="003E1124">
        <w:t>inversions within the puzzle without any explanation as to why or what an inversion was.</w:t>
      </w:r>
      <w:r w:rsidR="0031198B">
        <w:t xml:space="preserve"> </w:t>
      </w:r>
      <w:r w:rsidR="003D1020" w:rsidRPr="003D1020">
        <w:t>An inversion occurs when a larger numbered tile appears before a smaller numbered tile when the board is read in row-major order, excluding the blank.</w:t>
      </w:r>
    </w:p>
    <w:p w14:paraId="3065CDEC" w14:textId="77777777" w:rsidR="00E4068F" w:rsidRDefault="00E4068F" w:rsidP="00625520"/>
    <w:p w14:paraId="3C37EA2F" w14:textId="5ADC5385" w:rsidR="00E4068F" w:rsidRDefault="00E4068F" w:rsidP="00625520">
      <w:r>
        <w:t xml:space="preserve">Reconstructing the solution path was also a learning point for me. </w:t>
      </w:r>
      <w:r w:rsidR="000738E1">
        <w:t>I had never used shared pointers in any coding project before</w:t>
      </w:r>
      <w:r w:rsidR="009023AF">
        <w:t xml:space="preserve">, but with extensive </w:t>
      </w:r>
      <w:r w:rsidR="00312A17">
        <w:t xml:space="preserve">consultation with GenAI models I learnt how the path reconstruction functions. </w:t>
      </w:r>
      <w:proofErr w:type="gramStart"/>
      <w:r w:rsidR="009D48EC">
        <w:t>std::</w:t>
      </w:r>
      <w:proofErr w:type="spellStart"/>
      <w:proofErr w:type="gramEnd"/>
      <w:r w:rsidR="009D48EC">
        <w:t>shared_ptr</w:t>
      </w:r>
      <w:proofErr w:type="spellEnd"/>
      <w:r w:rsidR="009D48EC">
        <w:t xml:space="preserve"> is required as a search node can be referenced by </w:t>
      </w:r>
      <w:r w:rsidR="009F1E1B">
        <w:t>several parts of the search process.</w:t>
      </w:r>
    </w:p>
    <w:p w14:paraId="1047102E" w14:textId="77777777" w:rsidR="00180827" w:rsidRDefault="00180827" w:rsidP="00625520"/>
    <w:p w14:paraId="08E2052A" w14:textId="50ABF189" w:rsidR="00180827" w:rsidRDefault="00180827" w:rsidP="00625520">
      <w:r w:rsidRPr="00180827">
        <w:t xml:space="preserve">A specific implementation issue that </w:t>
      </w:r>
      <w:r>
        <w:t>I encountered</w:t>
      </w:r>
      <w:r w:rsidRPr="00180827">
        <w:t xml:space="preserve"> was the distinction between the internal and displayed representation of the puzzle. The board is stored as a </w:t>
      </w:r>
      <w:r>
        <w:t>1D</w:t>
      </w:r>
      <w:r w:rsidRPr="00180827">
        <w:t xml:space="preserve"> array, even though it is displayed as a </w:t>
      </w:r>
      <w:r>
        <w:t>2D</w:t>
      </w:r>
      <w:r w:rsidRPr="00180827">
        <w:t xml:space="preserve"> grid. Initially, I found this unintuitive when implementing moves and Manhattan distance. I learned that the array index can be converted into a row and column using integer division and the modulo operation. This allowed the implementation to retain the simplicity of a one-dimensional representation while still supporting two-dimensional puzzle operations.</w:t>
      </w:r>
    </w:p>
    <w:p w14:paraId="524E29F6" w14:textId="77777777" w:rsidR="00D55EB0" w:rsidRDefault="00D55EB0" w:rsidP="00625520"/>
    <w:p w14:paraId="4A13965B" w14:textId="0C185613" w:rsidR="00D55EB0" w:rsidRDefault="003201CE" w:rsidP="00625520">
      <w:r>
        <w:t xml:space="preserve">Regarding the heuristics used in the implementation, my original research only showed me solutions that used </w:t>
      </w:r>
      <w:r w:rsidR="00842176">
        <w:t xml:space="preserve">Manhattan distance only. During consultation with AI while the tool was being built, </w:t>
      </w:r>
      <w:r w:rsidR="008F6F96">
        <w:t xml:space="preserve">I came across Manhattan-linear conflict. I learnt that this heuristic is </w:t>
      </w:r>
      <w:proofErr w:type="gramStart"/>
      <w:r w:rsidR="008F6F96">
        <w:t>actually more</w:t>
      </w:r>
      <w:proofErr w:type="gramEnd"/>
      <w:r w:rsidR="008F6F96">
        <w:t xml:space="preserve"> effective than regular Manhattan distance</w:t>
      </w:r>
      <w:r w:rsidR="00AA6E8C">
        <w:t xml:space="preserve"> due to the incorrect assumption</w:t>
      </w:r>
      <w:r w:rsidR="000C602E">
        <w:t xml:space="preserve"> Manhattan has</w:t>
      </w:r>
      <w:r w:rsidR="00AA6E8C">
        <w:t xml:space="preserve"> that tiles can move through each other</w:t>
      </w:r>
      <w:r w:rsidR="00293936">
        <w:t xml:space="preserve">. </w:t>
      </w:r>
      <w:r w:rsidR="000654B4">
        <w:t xml:space="preserve">This led me to including Manhattan-linear conflict in the tool as an option for a heuristic to use in the A* search. </w:t>
      </w:r>
      <w:r w:rsidR="007645DF">
        <w:t xml:space="preserve">I then found through my testing of the tool that </w:t>
      </w:r>
      <w:r w:rsidR="00623E8D">
        <w:t xml:space="preserve">Manhattan-linear </w:t>
      </w:r>
      <w:r w:rsidR="008B12F0">
        <w:t xml:space="preserve">generates and </w:t>
      </w:r>
      <w:r w:rsidR="00623E8D">
        <w:t>expands</w:t>
      </w:r>
      <w:r w:rsidR="008B12F0">
        <w:t xml:space="preserve"> significantly less nodes</w:t>
      </w:r>
      <w:r w:rsidR="000C602E">
        <w:t xml:space="preserve">, helping me create a more </w:t>
      </w:r>
      <w:r w:rsidR="00D214DC">
        <w:t xml:space="preserve">robust tool for Track B. </w:t>
      </w:r>
      <w:r w:rsidR="00480FFD">
        <w:t xml:space="preserve">Additionally, I learnt from this experience that when relying on GenAI to make code, </w:t>
      </w:r>
      <w:r w:rsidR="00B11E90">
        <w:t>check more than one models output to the same query. Had I not used multiple models, I would most likely have missed</w:t>
      </w:r>
      <w:r w:rsidR="0067193D">
        <w:t xml:space="preserve"> this as an option. </w:t>
      </w:r>
    </w:p>
    <w:p w14:paraId="6D532222" w14:textId="77777777" w:rsidR="003153BB" w:rsidRDefault="003153BB" w:rsidP="00625520"/>
    <w:p w14:paraId="336E114D" w14:textId="77777777" w:rsidR="003153BB" w:rsidRPr="00625520" w:rsidRDefault="003153BB" w:rsidP="00625520"/>
    <w:p w14:paraId="3E8A3F28" w14:textId="77777777" w:rsidR="00B83FAA" w:rsidRDefault="00B83FAA" w:rsidP="001B2674"/>
    <w:p w14:paraId="69DE1400" w14:textId="77777777" w:rsidR="00B83FAA" w:rsidRDefault="00B83FAA" w:rsidP="001B2674"/>
    <w:p w14:paraId="59435ADA" w14:textId="77777777" w:rsidR="00B83FAA" w:rsidRDefault="00B83FAA" w:rsidP="001B2674"/>
    <w:p w14:paraId="3252BE50" w14:textId="77777777" w:rsidR="00B83FAA" w:rsidRDefault="00B83FAA" w:rsidP="001B2674"/>
    <w:p w14:paraId="7C33D2BC" w14:textId="77777777" w:rsidR="00B83FAA" w:rsidRDefault="00B83FAA" w:rsidP="001B2674"/>
    <w:p w14:paraId="0B95EFF8" w14:textId="77777777" w:rsidR="00B83FAA" w:rsidRDefault="00B83FAA" w:rsidP="001B2674"/>
    <w:p w14:paraId="306B3976" w14:textId="77777777" w:rsidR="00B83FAA" w:rsidRDefault="00B83FAA" w:rsidP="001B2674"/>
    <w:p w14:paraId="329CEFF4" w14:textId="77777777" w:rsidR="00B83FAA" w:rsidRDefault="00B83FAA" w:rsidP="001B2674"/>
    <w:p w14:paraId="232F2CFF" w14:textId="77777777" w:rsidR="00B83FAA" w:rsidRDefault="00B83FAA" w:rsidP="001B2674"/>
    <w:p w14:paraId="590924AD" w14:textId="77777777" w:rsidR="00EB0B1D" w:rsidRDefault="00EB0B1D" w:rsidP="001B2674"/>
    <w:p w14:paraId="642F0269" w14:textId="6064CE61" w:rsidR="002C0EF4" w:rsidRDefault="00E336BE" w:rsidP="007B54EC">
      <w:pPr>
        <w:pStyle w:val="Heading1"/>
      </w:pPr>
      <w:bookmarkStart w:id="42" w:name="_Toc241689375"/>
      <w:r>
        <w:t>AI Usage</w:t>
      </w:r>
      <w:bookmarkEnd w:id="42"/>
    </w:p>
    <w:p w14:paraId="55A7FB21" w14:textId="77777777" w:rsidR="00E336BE" w:rsidRDefault="00E336BE" w:rsidP="00E336BE"/>
    <w:p w14:paraId="2173AC1C" w14:textId="5F70FFDC" w:rsidR="00E336BE" w:rsidRDefault="003A6482" w:rsidP="007B54EC">
      <w:pPr>
        <w:pStyle w:val="Heading2"/>
      </w:pPr>
      <w:bookmarkStart w:id="43" w:name="_Toc241689376"/>
      <w:r>
        <w:t>AI Development Log:</w:t>
      </w:r>
      <w:bookmarkEnd w:id="43"/>
    </w:p>
    <w:p w14:paraId="681D487D" w14:textId="77777777" w:rsidR="003A6482" w:rsidRDefault="003A6482" w:rsidP="003A6482"/>
    <w:p w14:paraId="3D28F706" w14:textId="6EF8EA41" w:rsidR="003A6482" w:rsidRDefault="00D022D9" w:rsidP="003A6482">
      <w:r>
        <w:rPr>
          <w:b/>
          <w:bCs/>
        </w:rPr>
        <w:t>Date:</w:t>
      </w:r>
      <w:r w:rsidR="00BF6D83">
        <w:rPr>
          <w:b/>
          <w:bCs/>
        </w:rPr>
        <w:t xml:space="preserve"> </w:t>
      </w:r>
      <w:r w:rsidR="00855DA4" w:rsidRPr="00E64560">
        <w:t>17/9</w:t>
      </w:r>
    </w:p>
    <w:p w14:paraId="4B1142D2" w14:textId="77777777" w:rsidR="001232DA" w:rsidRDefault="001232DA" w:rsidP="003A6482"/>
    <w:p w14:paraId="7B7485FC" w14:textId="05168A63" w:rsidR="001232DA" w:rsidRPr="001232DA" w:rsidRDefault="001232DA" w:rsidP="003A6482">
      <w:r>
        <w:rPr>
          <w:b/>
          <w:bCs/>
        </w:rPr>
        <w:t xml:space="preserve">Tool: </w:t>
      </w:r>
      <w:r>
        <w:t>ChatGPT</w:t>
      </w:r>
    </w:p>
    <w:p w14:paraId="0248A205" w14:textId="77777777" w:rsidR="00D022D9" w:rsidRDefault="00D022D9" w:rsidP="003A6482">
      <w:pPr>
        <w:rPr>
          <w:b/>
          <w:bCs/>
        </w:rPr>
      </w:pPr>
    </w:p>
    <w:p w14:paraId="356096EC" w14:textId="4CC79D21" w:rsidR="00D022D9" w:rsidRPr="00E64560" w:rsidRDefault="00D022D9" w:rsidP="003A6482">
      <w:r>
        <w:rPr>
          <w:b/>
          <w:bCs/>
        </w:rPr>
        <w:t>What I asked:</w:t>
      </w:r>
      <w:r w:rsidR="00855DA4">
        <w:rPr>
          <w:b/>
          <w:bCs/>
        </w:rPr>
        <w:t xml:space="preserve"> </w:t>
      </w:r>
      <w:r w:rsidR="00E64560">
        <w:t xml:space="preserve">Generate a development plan for an A* </w:t>
      </w:r>
      <w:r w:rsidR="00CD5AD5">
        <w:t>algorithm 15 slide puzzle solver</w:t>
      </w:r>
      <w:r w:rsidR="001232DA">
        <w:t>.</w:t>
      </w:r>
    </w:p>
    <w:p w14:paraId="2C573C32" w14:textId="77777777" w:rsidR="00D022D9" w:rsidRDefault="00D022D9" w:rsidP="003A6482">
      <w:pPr>
        <w:rPr>
          <w:b/>
          <w:bCs/>
        </w:rPr>
      </w:pPr>
    </w:p>
    <w:p w14:paraId="712B98F7" w14:textId="016564F4" w:rsidR="00D022D9" w:rsidRPr="00CD5AD5" w:rsidRDefault="00D022D9" w:rsidP="003A6482">
      <w:r>
        <w:rPr>
          <w:b/>
          <w:bCs/>
        </w:rPr>
        <w:t>What it suggested:</w:t>
      </w:r>
      <w:r w:rsidR="00CD5AD5">
        <w:rPr>
          <w:b/>
          <w:bCs/>
        </w:rPr>
        <w:t xml:space="preserve"> </w:t>
      </w:r>
      <w:r w:rsidR="009D3A1A">
        <w:t>A detailed plan on the implementation of</w:t>
      </w:r>
      <w:r w:rsidR="00983FA4">
        <w:t xml:space="preserve"> the solution in C++</w:t>
      </w:r>
      <w:r w:rsidR="00056B6D">
        <w:t>.</w:t>
      </w:r>
    </w:p>
    <w:p w14:paraId="6AEAB071" w14:textId="77777777" w:rsidR="007F68E9" w:rsidRDefault="007F68E9" w:rsidP="003A6482">
      <w:pPr>
        <w:rPr>
          <w:b/>
          <w:bCs/>
        </w:rPr>
      </w:pPr>
    </w:p>
    <w:p w14:paraId="6B122477" w14:textId="34E0036A" w:rsidR="007F68E9" w:rsidRPr="001232DA" w:rsidRDefault="007F68E9" w:rsidP="003A6482">
      <w:r>
        <w:rPr>
          <w:b/>
          <w:bCs/>
        </w:rPr>
        <w:t>What I accepted:</w:t>
      </w:r>
      <w:r w:rsidR="00056B6D">
        <w:rPr>
          <w:b/>
          <w:bCs/>
        </w:rPr>
        <w:t xml:space="preserve"> </w:t>
      </w:r>
      <w:r w:rsidR="008C49D0">
        <w:t>That the development plan was an effective way to implement the solution.</w:t>
      </w:r>
    </w:p>
    <w:p w14:paraId="0B452BEA" w14:textId="77777777" w:rsidR="007F68E9" w:rsidRDefault="007F68E9" w:rsidP="003A6482">
      <w:pPr>
        <w:rPr>
          <w:b/>
          <w:bCs/>
        </w:rPr>
      </w:pPr>
    </w:p>
    <w:p w14:paraId="13B8E58A" w14:textId="27872741" w:rsidR="007F68E9" w:rsidRPr="008C49D0" w:rsidRDefault="007F68E9" w:rsidP="003A6482">
      <w:r>
        <w:rPr>
          <w:b/>
          <w:bCs/>
        </w:rPr>
        <w:t>What I checked:</w:t>
      </w:r>
      <w:r w:rsidR="008C49D0">
        <w:rPr>
          <w:b/>
          <w:bCs/>
        </w:rPr>
        <w:t xml:space="preserve"> </w:t>
      </w:r>
      <w:r w:rsidR="005250CA">
        <w:t xml:space="preserve">Briefly went through an existing Python solution </w:t>
      </w:r>
      <w:r w:rsidR="00327BBF">
        <w:t xml:space="preserve">to verify the output. </w:t>
      </w:r>
    </w:p>
    <w:p w14:paraId="5B8B9B96" w14:textId="77777777" w:rsidR="007F68E9" w:rsidRDefault="007F68E9" w:rsidP="003A6482">
      <w:pPr>
        <w:rPr>
          <w:b/>
          <w:bCs/>
        </w:rPr>
      </w:pPr>
    </w:p>
    <w:p w14:paraId="4E447099" w14:textId="77A699D8" w:rsidR="007F68E9" w:rsidRDefault="007F68E9" w:rsidP="003A6482">
      <w:r>
        <w:rPr>
          <w:b/>
          <w:bCs/>
        </w:rPr>
        <w:t>What was wrong/useful:</w:t>
      </w:r>
      <w:r w:rsidR="00327BBF">
        <w:rPr>
          <w:b/>
          <w:bCs/>
        </w:rPr>
        <w:t xml:space="preserve"> </w:t>
      </w:r>
      <w:r w:rsidR="00327BBF">
        <w:t xml:space="preserve">The output </w:t>
      </w:r>
      <w:r w:rsidR="0043754F">
        <w:t xml:space="preserve">said that puzzle solvability </w:t>
      </w:r>
      <w:r w:rsidR="008A4389">
        <w:t xml:space="preserve">needs to be verified as there are unsolvable arrangements of the puzzle. </w:t>
      </w:r>
      <w:r w:rsidR="00F31FDE">
        <w:t xml:space="preserve">I was originally unaware that is possibility existed and adjusted my plan. Correctness was not an issue as it was a </w:t>
      </w:r>
      <w:proofErr w:type="gramStart"/>
      <w:r w:rsidR="001708CA">
        <w:t>fairly shallow</w:t>
      </w:r>
      <w:proofErr w:type="gramEnd"/>
      <w:r w:rsidR="001708CA">
        <w:t xml:space="preserve"> context level prompt. </w:t>
      </w:r>
      <w:r w:rsidR="00CD4B4A">
        <w:t xml:space="preserve">It also </w:t>
      </w:r>
      <w:r w:rsidR="00AF41BE">
        <w:t>mentioned that duplicate handling is important, and if omitted will slow down the efficiency.</w:t>
      </w:r>
    </w:p>
    <w:p w14:paraId="7788A365" w14:textId="77777777" w:rsidR="00AA18CD" w:rsidRDefault="00AA18CD" w:rsidP="003A6482"/>
    <w:p w14:paraId="5AA2607F" w14:textId="77777777" w:rsidR="00AA18CD" w:rsidRDefault="00AA18CD" w:rsidP="003A6482"/>
    <w:p w14:paraId="7E755724" w14:textId="2B6F8337" w:rsidR="00AA18CD" w:rsidRDefault="00AA18CD" w:rsidP="00AA18CD">
      <w:r>
        <w:rPr>
          <w:b/>
          <w:bCs/>
        </w:rPr>
        <w:t xml:space="preserve">Date: </w:t>
      </w:r>
      <w:r>
        <w:t>20</w:t>
      </w:r>
      <w:r w:rsidRPr="00E64560">
        <w:t>/9</w:t>
      </w:r>
    </w:p>
    <w:p w14:paraId="769CF2B7" w14:textId="77777777" w:rsidR="00AA18CD" w:rsidRDefault="00AA18CD" w:rsidP="00AA18CD"/>
    <w:p w14:paraId="7E185362" w14:textId="77777777" w:rsidR="00AA18CD" w:rsidRPr="001232DA" w:rsidRDefault="00AA18CD" w:rsidP="00AA18CD">
      <w:r>
        <w:rPr>
          <w:b/>
          <w:bCs/>
        </w:rPr>
        <w:t xml:space="preserve">Tool: </w:t>
      </w:r>
      <w:r>
        <w:t>ChatGPT</w:t>
      </w:r>
    </w:p>
    <w:p w14:paraId="0643CF04" w14:textId="77777777" w:rsidR="00AA18CD" w:rsidRDefault="00AA18CD" w:rsidP="00AA18CD">
      <w:pPr>
        <w:rPr>
          <w:b/>
          <w:bCs/>
        </w:rPr>
      </w:pPr>
    </w:p>
    <w:p w14:paraId="72697C08" w14:textId="58F9C08A" w:rsidR="00AA18CD" w:rsidRPr="00E64560" w:rsidRDefault="00AA18CD" w:rsidP="00AA18CD">
      <w:r>
        <w:rPr>
          <w:b/>
          <w:bCs/>
        </w:rPr>
        <w:t xml:space="preserve">What I asked: </w:t>
      </w:r>
      <w:r>
        <w:t>Generate a C++ implementation of an A* algorithm 15 slide puzzle solver</w:t>
      </w:r>
      <w:r w:rsidR="00914414">
        <w:t xml:space="preserve"> based on the above development plan.</w:t>
      </w:r>
    </w:p>
    <w:p w14:paraId="53C825DB" w14:textId="77777777" w:rsidR="00AA18CD" w:rsidRDefault="00AA18CD" w:rsidP="00AA18CD">
      <w:pPr>
        <w:rPr>
          <w:b/>
          <w:bCs/>
        </w:rPr>
      </w:pPr>
    </w:p>
    <w:p w14:paraId="40613294" w14:textId="4C7E68A5" w:rsidR="00AA18CD" w:rsidRPr="00CD5AD5" w:rsidRDefault="00AA18CD" w:rsidP="00AA18CD">
      <w:r>
        <w:rPr>
          <w:b/>
          <w:bCs/>
        </w:rPr>
        <w:t xml:space="preserve">What it suggested: </w:t>
      </w:r>
      <w:r>
        <w:t xml:space="preserve">A </w:t>
      </w:r>
      <w:r w:rsidR="00914414">
        <w:t xml:space="preserve">single C++ file </w:t>
      </w:r>
      <w:r w:rsidR="00C80A07">
        <w:t>with the implementation, a command line interface</w:t>
      </w:r>
      <w:r w:rsidR="000370A6">
        <w:t xml:space="preserve"> and a puzzle generator feature.</w:t>
      </w:r>
    </w:p>
    <w:p w14:paraId="6BDE2072" w14:textId="77777777" w:rsidR="00AA18CD" w:rsidRDefault="00AA18CD" w:rsidP="00AA18CD">
      <w:pPr>
        <w:rPr>
          <w:b/>
          <w:bCs/>
        </w:rPr>
      </w:pPr>
    </w:p>
    <w:p w14:paraId="438F9699" w14:textId="791EF11A" w:rsidR="00AA18CD" w:rsidRPr="00D00C8F" w:rsidRDefault="00AA18CD" w:rsidP="00AA18CD">
      <w:r>
        <w:rPr>
          <w:b/>
          <w:bCs/>
        </w:rPr>
        <w:t xml:space="preserve">What I accepted: </w:t>
      </w:r>
      <w:r w:rsidR="00D00C8F">
        <w:t>That the helper functions were valid (board printing, valid moves</w:t>
      </w:r>
      <w:r w:rsidR="00E176CB">
        <w:t xml:space="preserve"> check</w:t>
      </w:r>
      <w:r w:rsidR="001D4FE4">
        <w:t>, user input handling</w:t>
      </w:r>
      <w:r w:rsidR="00E176CB">
        <w:t>).</w:t>
      </w:r>
      <w:r w:rsidR="00615170">
        <w:t xml:space="preserve"> I also accepted the entire general </w:t>
      </w:r>
      <w:r w:rsidR="00C71821">
        <w:t>implementation but</w:t>
      </w:r>
      <w:r w:rsidR="00615170">
        <w:t xml:space="preserve"> did </w:t>
      </w:r>
      <w:r w:rsidR="00BC5C12">
        <w:t xml:space="preserve">go through and check through to understand the </w:t>
      </w:r>
      <w:r w:rsidR="00E679D9">
        <w:t>algorithm</w:t>
      </w:r>
      <w:r w:rsidR="004722E7">
        <w:t>.</w:t>
      </w:r>
      <w:r w:rsidR="0081065B">
        <w:t xml:space="preserve"> In particular, the use of shared pointers for solution reconstruction </w:t>
      </w:r>
      <w:r w:rsidR="00295D5B">
        <w:t>as I have never used them before</w:t>
      </w:r>
      <w:r w:rsidR="00B2750E">
        <w:t xml:space="preserve"> and the solvability check. </w:t>
      </w:r>
    </w:p>
    <w:p w14:paraId="769135AF" w14:textId="77777777" w:rsidR="00AA18CD" w:rsidRDefault="00AA18CD" w:rsidP="00AA18CD">
      <w:pPr>
        <w:rPr>
          <w:b/>
          <w:bCs/>
        </w:rPr>
      </w:pPr>
    </w:p>
    <w:p w14:paraId="3BC56D11" w14:textId="2C50592A" w:rsidR="00AA18CD" w:rsidRPr="00E176CB" w:rsidRDefault="00AA18CD" w:rsidP="00AA18CD">
      <w:r>
        <w:rPr>
          <w:b/>
          <w:bCs/>
        </w:rPr>
        <w:t xml:space="preserve">What I checked: </w:t>
      </w:r>
      <w:r w:rsidR="00E176CB">
        <w:t xml:space="preserve">The more complicated functions </w:t>
      </w:r>
      <w:r w:rsidR="00BB297A">
        <w:t>that check solvability</w:t>
      </w:r>
      <w:r w:rsidR="001D4FE4">
        <w:t xml:space="preserve"> and the A* search algorithm itself.</w:t>
      </w:r>
      <w:r w:rsidR="005B41D7">
        <w:t xml:space="preserve"> I also checked t</w:t>
      </w:r>
      <w:r w:rsidR="002026C1">
        <w:t>hat the solution worked on some simple puzzles that I could solve myself</w:t>
      </w:r>
      <w:r w:rsidR="00AB2940">
        <w:t xml:space="preserve">, before moving onto verifying complicated problems. </w:t>
      </w:r>
    </w:p>
    <w:p w14:paraId="1FF5EDA2" w14:textId="77777777" w:rsidR="00AA18CD" w:rsidRDefault="00AA18CD" w:rsidP="00AA18CD">
      <w:pPr>
        <w:rPr>
          <w:b/>
          <w:bCs/>
        </w:rPr>
      </w:pPr>
    </w:p>
    <w:p w14:paraId="38AA2C21" w14:textId="597C41CB" w:rsidR="00AA18CD" w:rsidRDefault="00AA18CD" w:rsidP="00AA18CD">
      <w:r>
        <w:rPr>
          <w:b/>
          <w:bCs/>
        </w:rPr>
        <w:t xml:space="preserve">What was wrong/useful: </w:t>
      </w:r>
      <w:r w:rsidR="00FA6F4A">
        <w:t xml:space="preserve">There was an immediately obvious error when first running the code as there were 6 </w:t>
      </w:r>
      <w:r w:rsidR="005805E0">
        <w:t xml:space="preserve">incorrect lines in the generated output. </w:t>
      </w:r>
      <w:r w:rsidR="007120D8">
        <w:t>ChatGPT had used “</w:t>
      </w:r>
      <w:proofErr w:type="spellStart"/>
      <w:r w:rsidR="007120D8">
        <w:t>shared_ptr</w:t>
      </w:r>
      <w:proofErr w:type="spellEnd"/>
      <w:r w:rsidR="007120D8">
        <w:t xml:space="preserve">” </w:t>
      </w:r>
      <w:r w:rsidR="0090423D">
        <w:t xml:space="preserve">without </w:t>
      </w:r>
      <w:r w:rsidR="005B41D7">
        <w:t>&lt;memory&gt; being in the includes</w:t>
      </w:r>
      <w:r w:rsidR="00AD3B0D">
        <w:t xml:space="preserve">. Other than this error, the solution </w:t>
      </w:r>
      <w:r w:rsidR="00504AAA">
        <w:t xml:space="preserve">seems to be correct from my testing by hand. </w:t>
      </w:r>
      <w:r w:rsidR="00447D37">
        <w:t xml:space="preserve">Further empirical tests will be conducted. The user interface is robust and easy to use, which is very useful as </w:t>
      </w:r>
      <w:r w:rsidR="00430B20">
        <w:t xml:space="preserve">it saves time and makes testing easier. </w:t>
      </w:r>
    </w:p>
    <w:p w14:paraId="4B37FA2D" w14:textId="49A12346" w:rsidR="00D357A0" w:rsidRPr="00327BBF" w:rsidRDefault="00D357A0" w:rsidP="00AA18CD">
      <w:r>
        <w:t xml:space="preserve">The inclusion of the solvability check was very unclear as to what it was </w:t>
      </w:r>
      <w:proofErr w:type="gramStart"/>
      <w:r>
        <w:t>actually doing</w:t>
      </w:r>
      <w:proofErr w:type="gramEnd"/>
      <w:r>
        <w:t>,</w:t>
      </w:r>
      <w:r w:rsidR="009B2105">
        <w:t xml:space="preserve"> as there was no explanation as to how it works.</w:t>
      </w:r>
    </w:p>
    <w:p w14:paraId="5EEE7E6F" w14:textId="77777777" w:rsidR="00AA18CD" w:rsidRDefault="00AA18CD" w:rsidP="003A6482"/>
    <w:p w14:paraId="0A5FB05B" w14:textId="77777777" w:rsidR="00BC53DC" w:rsidRDefault="00BC53DC" w:rsidP="00BC53DC">
      <w:r>
        <w:rPr>
          <w:b/>
          <w:bCs/>
        </w:rPr>
        <w:t xml:space="preserve">Date: </w:t>
      </w:r>
      <w:r>
        <w:t>20</w:t>
      </w:r>
      <w:r w:rsidRPr="00E64560">
        <w:t>/9</w:t>
      </w:r>
    </w:p>
    <w:p w14:paraId="13FD45DD" w14:textId="77777777" w:rsidR="00BC53DC" w:rsidRDefault="00BC53DC" w:rsidP="00BC53DC"/>
    <w:p w14:paraId="766DE89A" w14:textId="77777777" w:rsidR="00BC53DC" w:rsidRPr="001232DA" w:rsidRDefault="00BC53DC" w:rsidP="00BC53DC">
      <w:r>
        <w:rPr>
          <w:b/>
          <w:bCs/>
        </w:rPr>
        <w:lastRenderedPageBreak/>
        <w:t xml:space="preserve">Tool: </w:t>
      </w:r>
      <w:r>
        <w:t>ChatGPT</w:t>
      </w:r>
    </w:p>
    <w:p w14:paraId="71815A6C" w14:textId="77777777" w:rsidR="00BC53DC" w:rsidRDefault="00BC53DC" w:rsidP="00BC53DC">
      <w:pPr>
        <w:rPr>
          <w:b/>
          <w:bCs/>
        </w:rPr>
      </w:pPr>
    </w:p>
    <w:p w14:paraId="0A76D274" w14:textId="4309E825" w:rsidR="00BC53DC" w:rsidRPr="00E64560" w:rsidRDefault="00BC53DC" w:rsidP="00BC53DC">
      <w:r>
        <w:rPr>
          <w:b/>
          <w:bCs/>
        </w:rPr>
        <w:t xml:space="preserve">What I asked: </w:t>
      </w:r>
      <w:r>
        <w:t>How does the solvability check work?</w:t>
      </w:r>
    </w:p>
    <w:p w14:paraId="0B74714E" w14:textId="77777777" w:rsidR="00BC53DC" w:rsidRDefault="00BC53DC" w:rsidP="00BC53DC">
      <w:pPr>
        <w:rPr>
          <w:b/>
          <w:bCs/>
        </w:rPr>
      </w:pPr>
    </w:p>
    <w:p w14:paraId="0D2B638E" w14:textId="14E48229" w:rsidR="00BC53DC" w:rsidRPr="00CD5AD5" w:rsidRDefault="00BC53DC" w:rsidP="00BC53DC">
      <w:r>
        <w:rPr>
          <w:b/>
          <w:bCs/>
        </w:rPr>
        <w:t xml:space="preserve">What it suggested: </w:t>
      </w:r>
      <w:r w:rsidR="001E3542">
        <w:t xml:space="preserve">Solvability is dependent on ‘inversions’ and how these </w:t>
      </w:r>
      <w:r w:rsidR="004F567B">
        <w:t>can make a puzzle unsolvable.</w:t>
      </w:r>
    </w:p>
    <w:p w14:paraId="5496E420" w14:textId="77777777" w:rsidR="00BC53DC" w:rsidRDefault="00BC53DC" w:rsidP="00BC53DC">
      <w:pPr>
        <w:rPr>
          <w:b/>
          <w:bCs/>
        </w:rPr>
      </w:pPr>
    </w:p>
    <w:p w14:paraId="3BBA798A" w14:textId="260966D2" w:rsidR="00BC53DC" w:rsidRPr="00D00C8F" w:rsidRDefault="00BC53DC" w:rsidP="00BC53DC">
      <w:r>
        <w:rPr>
          <w:b/>
          <w:bCs/>
        </w:rPr>
        <w:t xml:space="preserve">What I accepted: </w:t>
      </w:r>
      <w:proofErr w:type="gramStart"/>
      <w:r w:rsidR="004F567B">
        <w:t>All of</w:t>
      </w:r>
      <w:proofErr w:type="gramEnd"/>
      <w:r w:rsidR="004F567B">
        <w:t xml:space="preserve"> this reasoning.</w:t>
      </w:r>
      <w:r>
        <w:t xml:space="preserve"> </w:t>
      </w:r>
    </w:p>
    <w:p w14:paraId="7BD57BC5" w14:textId="77777777" w:rsidR="00BC53DC" w:rsidRDefault="00BC53DC" w:rsidP="00BC53DC">
      <w:pPr>
        <w:rPr>
          <w:b/>
          <w:bCs/>
        </w:rPr>
      </w:pPr>
    </w:p>
    <w:p w14:paraId="47FA3033" w14:textId="7CF4A030" w:rsidR="00BC53DC" w:rsidRPr="00E176CB" w:rsidRDefault="00BC53DC" w:rsidP="00BC53DC">
      <w:r>
        <w:rPr>
          <w:b/>
          <w:bCs/>
        </w:rPr>
        <w:t xml:space="preserve">What I checked: </w:t>
      </w:r>
      <w:r w:rsidR="004F567B">
        <w:t>N/A</w:t>
      </w:r>
      <w:r>
        <w:t xml:space="preserve"> </w:t>
      </w:r>
    </w:p>
    <w:p w14:paraId="6417E346" w14:textId="77777777" w:rsidR="00BC53DC" w:rsidRDefault="00BC53DC" w:rsidP="00BC53DC">
      <w:pPr>
        <w:rPr>
          <w:b/>
          <w:bCs/>
        </w:rPr>
      </w:pPr>
    </w:p>
    <w:p w14:paraId="0376F0F7" w14:textId="106C6A53" w:rsidR="00BC53DC" w:rsidRDefault="00BC53DC" w:rsidP="00BC53DC">
      <w:r>
        <w:rPr>
          <w:b/>
          <w:bCs/>
        </w:rPr>
        <w:t xml:space="preserve">What was wrong/useful: </w:t>
      </w:r>
      <w:r w:rsidR="004F567B">
        <w:t>The explanation</w:t>
      </w:r>
      <w:r w:rsidR="00FD0397">
        <w:t xml:space="preserve"> looks sound, took this output on trust and kept the code it had produced from the previous query.</w:t>
      </w:r>
    </w:p>
    <w:p w14:paraId="0FBBD536" w14:textId="77777777" w:rsidR="002C0EF4" w:rsidRDefault="002C0EF4" w:rsidP="001B2674"/>
    <w:p w14:paraId="48473CD6" w14:textId="2EFD109C" w:rsidR="00821B0F" w:rsidRDefault="00821B0F" w:rsidP="00821B0F">
      <w:r>
        <w:rPr>
          <w:b/>
          <w:bCs/>
        </w:rPr>
        <w:t xml:space="preserve">Date: </w:t>
      </w:r>
      <w:r>
        <w:t>21</w:t>
      </w:r>
      <w:r w:rsidRPr="00E64560">
        <w:t>/9</w:t>
      </w:r>
    </w:p>
    <w:p w14:paraId="6FF5C85D" w14:textId="77777777" w:rsidR="00821B0F" w:rsidRDefault="00821B0F" w:rsidP="00821B0F"/>
    <w:p w14:paraId="431483D5" w14:textId="3AECEA55" w:rsidR="00821B0F" w:rsidRPr="001232DA" w:rsidRDefault="00821B0F" w:rsidP="00821B0F">
      <w:r>
        <w:rPr>
          <w:b/>
          <w:bCs/>
        </w:rPr>
        <w:t xml:space="preserve">Tool: </w:t>
      </w:r>
      <w:r>
        <w:t>Claude</w:t>
      </w:r>
    </w:p>
    <w:p w14:paraId="05125986" w14:textId="77777777" w:rsidR="00821B0F" w:rsidRDefault="00821B0F" w:rsidP="00821B0F">
      <w:pPr>
        <w:rPr>
          <w:b/>
          <w:bCs/>
        </w:rPr>
      </w:pPr>
    </w:p>
    <w:p w14:paraId="2C0126AC" w14:textId="4701C189" w:rsidR="00821B0F" w:rsidRPr="00E64560" w:rsidRDefault="00821B0F" w:rsidP="00821B0F">
      <w:r>
        <w:rPr>
          <w:b/>
          <w:bCs/>
        </w:rPr>
        <w:t xml:space="preserve">What I asked: </w:t>
      </w:r>
      <w:r w:rsidR="00986A9D">
        <w:t xml:space="preserve">Add </w:t>
      </w:r>
      <w:r w:rsidR="00C97EC3">
        <w:t>a Manhattan-linear conflict section to the Heuristic.cpp file</w:t>
      </w:r>
      <w:r w:rsidR="00F31EFC">
        <w:t xml:space="preserve"> and explain design reasoning</w:t>
      </w:r>
      <w:r w:rsidR="00C97EC3">
        <w:t>.</w:t>
      </w:r>
    </w:p>
    <w:p w14:paraId="433568C7" w14:textId="77777777" w:rsidR="00821B0F" w:rsidRDefault="00821B0F" w:rsidP="00821B0F">
      <w:pPr>
        <w:rPr>
          <w:b/>
          <w:bCs/>
        </w:rPr>
      </w:pPr>
    </w:p>
    <w:p w14:paraId="73018164" w14:textId="2C430CCA" w:rsidR="00821B0F" w:rsidRPr="00CD5AD5" w:rsidRDefault="00821B0F" w:rsidP="00821B0F">
      <w:r>
        <w:rPr>
          <w:b/>
          <w:bCs/>
        </w:rPr>
        <w:t xml:space="preserve">What it suggested: </w:t>
      </w:r>
      <w:r w:rsidR="00C97EC3">
        <w:t>A</w:t>
      </w:r>
      <w:r w:rsidR="00CD72CF">
        <w:t xml:space="preserve"> Manhattan-linear conflict heuristic option for puzzle solving</w:t>
      </w:r>
      <w:r w:rsidR="00F31EFC">
        <w:t xml:space="preserve"> and an explanation on how it works</w:t>
      </w:r>
      <w:r w:rsidR="00CD72CF">
        <w:t>.</w:t>
      </w:r>
      <w:r w:rsidR="00CD4B4A">
        <w:t xml:space="preserve"> </w:t>
      </w:r>
    </w:p>
    <w:p w14:paraId="1BCDD723" w14:textId="77777777" w:rsidR="00821B0F" w:rsidRDefault="00821B0F" w:rsidP="00821B0F">
      <w:pPr>
        <w:rPr>
          <w:b/>
          <w:bCs/>
        </w:rPr>
      </w:pPr>
    </w:p>
    <w:p w14:paraId="42C30C4B" w14:textId="5EAE3A45" w:rsidR="00821B0F" w:rsidRPr="00D00C8F" w:rsidRDefault="00821B0F" w:rsidP="00821B0F">
      <w:r>
        <w:rPr>
          <w:b/>
          <w:bCs/>
        </w:rPr>
        <w:t xml:space="preserve">What I accepted: </w:t>
      </w:r>
      <w:r w:rsidR="00D617B3">
        <w:t xml:space="preserve">That the implementation </w:t>
      </w:r>
      <w:r w:rsidR="00D76C33">
        <w:t xml:space="preserve">was correct. </w:t>
      </w:r>
    </w:p>
    <w:p w14:paraId="4FBB6406" w14:textId="77777777" w:rsidR="00821B0F" w:rsidRDefault="00821B0F" w:rsidP="00821B0F">
      <w:pPr>
        <w:rPr>
          <w:b/>
          <w:bCs/>
        </w:rPr>
      </w:pPr>
    </w:p>
    <w:p w14:paraId="30CBD468" w14:textId="2F245FDF" w:rsidR="0057112D" w:rsidRPr="004149B6" w:rsidRDefault="00821B0F" w:rsidP="0057112D">
      <w:r>
        <w:rPr>
          <w:b/>
          <w:bCs/>
        </w:rPr>
        <w:t xml:space="preserve">What I checked: </w:t>
      </w:r>
      <w:r w:rsidR="007C2CB0">
        <w:t xml:space="preserve">I tested the functionality of the new heuristic, </w:t>
      </w:r>
      <w:r w:rsidR="0097794C">
        <w:t xml:space="preserve">which </w:t>
      </w:r>
      <w:r w:rsidR="00BC6C91">
        <w:t>appears to work</w:t>
      </w:r>
      <w:r w:rsidR="00C36BBC">
        <w:t>.</w:t>
      </w:r>
      <w:r>
        <w:t xml:space="preserve"> </w:t>
      </w:r>
      <w:r w:rsidR="0057112D">
        <w:t xml:space="preserve">Claude made the implementation using an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0057112D">
        <w:t xml:space="preserve"> pairwise comparison, which when later asked, it </w:t>
      </w:r>
      <w:r w:rsidR="00757B7B">
        <w:t>gave a reasonable justification of how the run time is fixed to the size of the board (4x4).</w:t>
      </w:r>
    </w:p>
    <w:p w14:paraId="0A1A0321" w14:textId="77777777" w:rsidR="00821B0F" w:rsidRDefault="00821B0F" w:rsidP="00821B0F">
      <w:pPr>
        <w:rPr>
          <w:b/>
          <w:bCs/>
        </w:rPr>
      </w:pPr>
    </w:p>
    <w:p w14:paraId="22F6B247" w14:textId="4C499A59" w:rsidR="00821B0F" w:rsidRPr="004149B6" w:rsidRDefault="00821B0F" w:rsidP="00821B0F">
      <w:r>
        <w:rPr>
          <w:b/>
          <w:bCs/>
        </w:rPr>
        <w:t xml:space="preserve">What was wrong/useful: </w:t>
      </w:r>
      <w:r w:rsidR="00E96A59">
        <w:t xml:space="preserve">There was some </w:t>
      </w:r>
      <w:r w:rsidR="009C6FF7">
        <w:t xml:space="preserve">small incorrect file references with the output, which were easily </w:t>
      </w:r>
      <w:r w:rsidR="000C0ED0">
        <w:t xml:space="preserve">fixed. </w:t>
      </w:r>
      <w:r w:rsidR="00CF6E85">
        <w:t xml:space="preserve">The </w:t>
      </w:r>
      <w:r w:rsidR="00F31EFC">
        <w:t>explanation on how linear conflict</w:t>
      </w:r>
      <w:r w:rsidR="00722C7F">
        <w:t xml:space="preserve"> was useful as I had no prior knowledge on it, adding to what I learned. </w:t>
      </w:r>
    </w:p>
    <w:p w14:paraId="66A42DD1" w14:textId="77777777" w:rsidR="004149B6" w:rsidRPr="004149B6" w:rsidRDefault="004149B6" w:rsidP="00821B0F"/>
    <w:p w14:paraId="5C6E35E7" w14:textId="77777777" w:rsidR="001C766F" w:rsidRDefault="001C766F" w:rsidP="001C766F">
      <w:r>
        <w:rPr>
          <w:b/>
          <w:bCs/>
        </w:rPr>
        <w:t xml:space="preserve">Date: </w:t>
      </w:r>
      <w:r>
        <w:t>21</w:t>
      </w:r>
      <w:r w:rsidRPr="00E64560">
        <w:t>/9</w:t>
      </w:r>
    </w:p>
    <w:p w14:paraId="0B16CE57" w14:textId="77777777" w:rsidR="001C766F" w:rsidRDefault="001C766F" w:rsidP="001C766F"/>
    <w:p w14:paraId="04F696E8" w14:textId="77777777" w:rsidR="001C766F" w:rsidRPr="001232DA" w:rsidRDefault="001C766F" w:rsidP="001C766F">
      <w:r>
        <w:rPr>
          <w:b/>
          <w:bCs/>
        </w:rPr>
        <w:t xml:space="preserve">Tool: </w:t>
      </w:r>
      <w:r>
        <w:t>Claude</w:t>
      </w:r>
    </w:p>
    <w:p w14:paraId="0307F7B6" w14:textId="77777777" w:rsidR="001C766F" w:rsidRDefault="001C766F" w:rsidP="001C766F">
      <w:pPr>
        <w:rPr>
          <w:b/>
          <w:bCs/>
        </w:rPr>
      </w:pPr>
    </w:p>
    <w:p w14:paraId="63B6A1C9" w14:textId="47D8935F" w:rsidR="001C766F" w:rsidRPr="00E64560" w:rsidRDefault="001C766F" w:rsidP="001C766F">
      <w:r>
        <w:rPr>
          <w:b/>
          <w:bCs/>
        </w:rPr>
        <w:t xml:space="preserve">What I asked: </w:t>
      </w:r>
      <w:r>
        <w:t>Explain Manhattan linear conflict heuristic.</w:t>
      </w:r>
    </w:p>
    <w:p w14:paraId="70697D5A" w14:textId="77777777" w:rsidR="001C766F" w:rsidRDefault="001C766F" w:rsidP="001C766F">
      <w:pPr>
        <w:rPr>
          <w:b/>
          <w:bCs/>
        </w:rPr>
      </w:pPr>
    </w:p>
    <w:p w14:paraId="19FAD4AB" w14:textId="77777777" w:rsidR="001C766F" w:rsidRPr="00CD5AD5" w:rsidRDefault="001C766F" w:rsidP="001C766F">
      <w:r>
        <w:rPr>
          <w:b/>
          <w:bCs/>
        </w:rPr>
        <w:t xml:space="preserve">What it suggested: </w:t>
      </w:r>
      <w:r>
        <w:t>A Manhattan-linear conflict heuristic option for puzzle solving and an explanation on how it works.</w:t>
      </w:r>
    </w:p>
    <w:p w14:paraId="46BD580C" w14:textId="77777777" w:rsidR="001C766F" w:rsidRDefault="001C766F" w:rsidP="001C766F">
      <w:pPr>
        <w:rPr>
          <w:b/>
          <w:bCs/>
        </w:rPr>
      </w:pPr>
    </w:p>
    <w:p w14:paraId="68E7997A" w14:textId="4A2C9647" w:rsidR="001C766F" w:rsidRPr="00D00C8F" w:rsidRDefault="001C766F" w:rsidP="001C766F">
      <w:r>
        <w:rPr>
          <w:b/>
          <w:bCs/>
        </w:rPr>
        <w:t xml:space="preserve">What I accepted: </w:t>
      </w:r>
      <w:r>
        <w:t xml:space="preserve">That the </w:t>
      </w:r>
      <w:r w:rsidR="00340618">
        <w:t>explanation</w:t>
      </w:r>
      <w:r>
        <w:t xml:space="preserve"> was correct. </w:t>
      </w:r>
    </w:p>
    <w:p w14:paraId="17F7C459" w14:textId="77777777" w:rsidR="001C766F" w:rsidRDefault="001C766F" w:rsidP="001C766F">
      <w:pPr>
        <w:rPr>
          <w:b/>
          <w:bCs/>
        </w:rPr>
      </w:pPr>
    </w:p>
    <w:p w14:paraId="17345ACF" w14:textId="42AF3631" w:rsidR="001C766F" w:rsidRPr="004149B6" w:rsidRDefault="001C766F" w:rsidP="001C766F">
      <w:r>
        <w:rPr>
          <w:b/>
          <w:bCs/>
        </w:rPr>
        <w:t xml:space="preserve">What I checked: </w:t>
      </w:r>
      <w:r>
        <w:t xml:space="preserve">I </w:t>
      </w:r>
      <w:r w:rsidR="00340618">
        <w:t xml:space="preserve">rewrote parts of the output to be more suited to the report, but </w:t>
      </w:r>
      <w:r w:rsidR="00780F87">
        <w:t>accepted the explanation as correct as the logic behind the extra tile moves makes sense.</w:t>
      </w:r>
    </w:p>
    <w:p w14:paraId="4E8C6DD2" w14:textId="77777777" w:rsidR="001C766F" w:rsidRDefault="001C766F" w:rsidP="001C766F">
      <w:pPr>
        <w:rPr>
          <w:b/>
          <w:bCs/>
        </w:rPr>
      </w:pPr>
    </w:p>
    <w:p w14:paraId="7C5DFB16" w14:textId="0D875DE5" w:rsidR="001C766F" w:rsidRPr="004149B6" w:rsidRDefault="001C766F" w:rsidP="001C766F">
      <w:r>
        <w:rPr>
          <w:b/>
          <w:bCs/>
        </w:rPr>
        <w:t xml:space="preserve">What was wrong/useful: </w:t>
      </w:r>
      <w:r w:rsidR="00780F87">
        <w:t xml:space="preserve">Explanation </w:t>
      </w:r>
      <w:r w:rsidR="00271AA4">
        <w:t xml:space="preserve">enlightened me to how regular Manhattan distance is not the most </w:t>
      </w:r>
      <w:r w:rsidR="00B145C0">
        <w:t>well-suited</w:t>
      </w:r>
      <w:r w:rsidR="00271AA4">
        <w:t xml:space="preserve"> heuristic for the </w:t>
      </w:r>
      <w:r w:rsidR="00B145C0">
        <w:t>15-slide</w:t>
      </w:r>
      <w:r w:rsidR="00271AA4">
        <w:t xml:space="preserve"> puzzle, as it </w:t>
      </w:r>
      <w:r w:rsidR="00E136D6">
        <w:t>tends to underestimate the difficulty of scrambled 15 slide puzzles.</w:t>
      </w:r>
      <w:r>
        <w:t xml:space="preserve"> </w:t>
      </w:r>
    </w:p>
    <w:p w14:paraId="4ED5E1F9" w14:textId="77777777" w:rsidR="001B2674" w:rsidRPr="001B2674" w:rsidRDefault="001B2674" w:rsidP="001B2674"/>
    <w:p w14:paraId="777C934F" w14:textId="77777777" w:rsidR="0020096E" w:rsidRDefault="0020096E" w:rsidP="0020096E">
      <w:r>
        <w:rPr>
          <w:b/>
          <w:bCs/>
        </w:rPr>
        <w:t xml:space="preserve">Date: </w:t>
      </w:r>
      <w:r>
        <w:t>21</w:t>
      </w:r>
      <w:r w:rsidRPr="00E64560">
        <w:t>/9</w:t>
      </w:r>
    </w:p>
    <w:p w14:paraId="012C2B19" w14:textId="77777777" w:rsidR="0020096E" w:rsidRDefault="0020096E" w:rsidP="0020096E"/>
    <w:p w14:paraId="167E190E" w14:textId="77777777" w:rsidR="0020096E" w:rsidRPr="001232DA" w:rsidRDefault="0020096E" w:rsidP="0020096E">
      <w:r>
        <w:rPr>
          <w:b/>
          <w:bCs/>
        </w:rPr>
        <w:t xml:space="preserve">Tool: </w:t>
      </w:r>
      <w:r>
        <w:t>Claude</w:t>
      </w:r>
    </w:p>
    <w:p w14:paraId="7E93DFB0" w14:textId="77777777" w:rsidR="0020096E" w:rsidRDefault="0020096E" w:rsidP="0020096E">
      <w:pPr>
        <w:rPr>
          <w:b/>
          <w:bCs/>
        </w:rPr>
      </w:pPr>
    </w:p>
    <w:p w14:paraId="09F951B9" w14:textId="79DAA206" w:rsidR="0020096E" w:rsidRPr="00E64560" w:rsidRDefault="0020096E" w:rsidP="0020096E">
      <w:r>
        <w:rPr>
          <w:b/>
          <w:bCs/>
        </w:rPr>
        <w:t xml:space="preserve">What I asked: </w:t>
      </w:r>
      <w:r>
        <w:t>Generate a worked example of the algorithm</w:t>
      </w:r>
      <w:r w:rsidR="00804168">
        <w:t>.</w:t>
      </w:r>
    </w:p>
    <w:p w14:paraId="3CC0DBEE" w14:textId="77777777" w:rsidR="0020096E" w:rsidRDefault="0020096E" w:rsidP="0020096E">
      <w:pPr>
        <w:rPr>
          <w:b/>
          <w:bCs/>
        </w:rPr>
      </w:pPr>
    </w:p>
    <w:p w14:paraId="4DC21C5E" w14:textId="1EF21C2E" w:rsidR="0020096E" w:rsidRPr="00CD5AD5" w:rsidRDefault="0020096E" w:rsidP="0020096E">
      <w:r>
        <w:rPr>
          <w:b/>
          <w:bCs/>
        </w:rPr>
        <w:t xml:space="preserve">What it suggested: </w:t>
      </w:r>
      <w:r w:rsidR="00804168">
        <w:t xml:space="preserve">A </w:t>
      </w:r>
      <w:r w:rsidR="000F6063">
        <w:t>step-by-step</w:t>
      </w:r>
      <w:r w:rsidR="00804168">
        <w:t xml:space="preserve"> example of the algorithm going through a simple 15-slide puzzle.</w:t>
      </w:r>
    </w:p>
    <w:p w14:paraId="2AC712FF" w14:textId="77777777" w:rsidR="0020096E" w:rsidRDefault="0020096E" w:rsidP="0020096E">
      <w:pPr>
        <w:rPr>
          <w:b/>
          <w:bCs/>
        </w:rPr>
      </w:pPr>
    </w:p>
    <w:p w14:paraId="32309A1A" w14:textId="2FB0CD0A" w:rsidR="0020096E" w:rsidRPr="00D00C8F" w:rsidRDefault="0020096E" w:rsidP="0020096E">
      <w:r>
        <w:rPr>
          <w:b/>
          <w:bCs/>
        </w:rPr>
        <w:t xml:space="preserve">What I accepted: </w:t>
      </w:r>
      <w:r w:rsidR="00D84372">
        <w:t>N/A</w:t>
      </w:r>
      <w:r w:rsidR="00DD5284">
        <w:tab/>
      </w:r>
      <w:r w:rsidR="00DD5284">
        <w:tab/>
      </w:r>
    </w:p>
    <w:p w14:paraId="0D94ACA4" w14:textId="77777777" w:rsidR="0020096E" w:rsidRDefault="0020096E" w:rsidP="0020096E">
      <w:pPr>
        <w:rPr>
          <w:b/>
          <w:bCs/>
        </w:rPr>
      </w:pPr>
    </w:p>
    <w:p w14:paraId="1BAFD736" w14:textId="4C7C54B7" w:rsidR="0020096E" w:rsidRPr="004149B6" w:rsidRDefault="0020096E" w:rsidP="0020096E">
      <w:r>
        <w:rPr>
          <w:b/>
          <w:bCs/>
        </w:rPr>
        <w:t xml:space="preserve">What I checked: </w:t>
      </w:r>
      <w:r w:rsidR="00D84372">
        <w:t xml:space="preserve">Checked each part of the </w:t>
      </w:r>
      <w:r w:rsidR="00EF544A">
        <w:t>worked example while comparing to the output of my code.</w:t>
      </w:r>
    </w:p>
    <w:p w14:paraId="43DFFEF8" w14:textId="77777777" w:rsidR="0020096E" w:rsidRDefault="0020096E" w:rsidP="0020096E">
      <w:pPr>
        <w:rPr>
          <w:b/>
          <w:bCs/>
        </w:rPr>
      </w:pPr>
    </w:p>
    <w:p w14:paraId="3DF13A11" w14:textId="616AEBBB" w:rsidR="00CE610E" w:rsidRDefault="0020096E" w:rsidP="00CE610E">
      <w:r>
        <w:rPr>
          <w:b/>
          <w:bCs/>
        </w:rPr>
        <w:t xml:space="preserve">What was wrong/useful: </w:t>
      </w:r>
      <w:r w:rsidR="00EF544A">
        <w:t xml:space="preserve">Worked example was correct, </w:t>
      </w:r>
      <w:r w:rsidR="006B6340">
        <w:t>saved time from having to write it up myself.</w:t>
      </w:r>
    </w:p>
    <w:p w14:paraId="46A17D51" w14:textId="77777777" w:rsidR="00BE7F4A" w:rsidRDefault="00BE7F4A" w:rsidP="00CE610E"/>
    <w:p w14:paraId="2A25B757" w14:textId="2628B5E2" w:rsidR="00BE7F4A" w:rsidRDefault="00BE7F4A" w:rsidP="00BE7F4A">
      <w:r>
        <w:rPr>
          <w:b/>
          <w:bCs/>
        </w:rPr>
        <w:t xml:space="preserve">Date: </w:t>
      </w:r>
      <w:r>
        <w:t>26</w:t>
      </w:r>
      <w:r w:rsidRPr="00E64560">
        <w:t>/9</w:t>
      </w:r>
    </w:p>
    <w:p w14:paraId="03F75A1A" w14:textId="77777777" w:rsidR="00BE7F4A" w:rsidRDefault="00BE7F4A" w:rsidP="00BE7F4A"/>
    <w:p w14:paraId="43485496" w14:textId="55E3E226" w:rsidR="00BE7F4A" w:rsidRPr="001232DA" w:rsidRDefault="00BE7F4A" w:rsidP="00BE7F4A">
      <w:r>
        <w:rPr>
          <w:b/>
          <w:bCs/>
        </w:rPr>
        <w:t xml:space="preserve">Tool: </w:t>
      </w:r>
      <w:r>
        <w:t>ChatGPT</w:t>
      </w:r>
    </w:p>
    <w:p w14:paraId="48E1E0B9" w14:textId="77777777" w:rsidR="00BE7F4A" w:rsidRDefault="00BE7F4A" w:rsidP="00BE7F4A">
      <w:pPr>
        <w:rPr>
          <w:b/>
          <w:bCs/>
        </w:rPr>
      </w:pPr>
    </w:p>
    <w:p w14:paraId="1C76F812" w14:textId="3A5B5809" w:rsidR="00BE7F4A" w:rsidRPr="00E64560" w:rsidRDefault="00BE7F4A" w:rsidP="00BE7F4A">
      <w:r>
        <w:rPr>
          <w:b/>
          <w:bCs/>
        </w:rPr>
        <w:t xml:space="preserve">What I asked: </w:t>
      </w:r>
      <w:r>
        <w:t>Generate a readme file for the project.</w:t>
      </w:r>
    </w:p>
    <w:p w14:paraId="1B177C5E" w14:textId="77777777" w:rsidR="00BE7F4A" w:rsidRDefault="00BE7F4A" w:rsidP="00BE7F4A">
      <w:pPr>
        <w:rPr>
          <w:b/>
          <w:bCs/>
        </w:rPr>
      </w:pPr>
    </w:p>
    <w:p w14:paraId="6F0AF3F8" w14:textId="4A731619" w:rsidR="00BE7F4A" w:rsidRPr="00CD5AD5" w:rsidRDefault="00BE7F4A" w:rsidP="00BE7F4A">
      <w:r>
        <w:rPr>
          <w:b/>
          <w:bCs/>
        </w:rPr>
        <w:t xml:space="preserve">What it suggested: </w:t>
      </w:r>
      <w:r>
        <w:t>A comprehensive readme file.</w:t>
      </w:r>
    </w:p>
    <w:p w14:paraId="123E586C" w14:textId="77777777" w:rsidR="00BE7F4A" w:rsidRDefault="00BE7F4A" w:rsidP="00BE7F4A">
      <w:pPr>
        <w:rPr>
          <w:b/>
          <w:bCs/>
        </w:rPr>
      </w:pPr>
    </w:p>
    <w:p w14:paraId="7CD2ED4A" w14:textId="46F4BAF2" w:rsidR="00BE7F4A" w:rsidRPr="00D00C8F" w:rsidRDefault="00BE7F4A" w:rsidP="00BE7F4A">
      <w:r>
        <w:rPr>
          <w:b/>
          <w:bCs/>
        </w:rPr>
        <w:t xml:space="preserve">What I accepted: </w:t>
      </w:r>
      <w:r w:rsidR="00072F8D">
        <w:t>Most of the file contents.</w:t>
      </w:r>
      <w:r>
        <w:tab/>
      </w:r>
      <w:r>
        <w:tab/>
      </w:r>
    </w:p>
    <w:p w14:paraId="42E629B7" w14:textId="77777777" w:rsidR="00BE7F4A" w:rsidRDefault="00BE7F4A" w:rsidP="00BE7F4A">
      <w:pPr>
        <w:rPr>
          <w:b/>
          <w:bCs/>
        </w:rPr>
      </w:pPr>
    </w:p>
    <w:p w14:paraId="12DB38CF" w14:textId="1C924B83" w:rsidR="00BE7F4A" w:rsidRPr="004149B6" w:rsidRDefault="00BE7F4A" w:rsidP="00BE7F4A">
      <w:r>
        <w:rPr>
          <w:b/>
          <w:bCs/>
        </w:rPr>
        <w:t xml:space="preserve">What I checked: </w:t>
      </w:r>
      <w:r w:rsidR="00072F8D">
        <w:t>Read through the whole file to make sure it was correct</w:t>
      </w:r>
      <w:r>
        <w:t>.</w:t>
      </w:r>
    </w:p>
    <w:p w14:paraId="7F1F232E" w14:textId="77777777" w:rsidR="00BE7F4A" w:rsidRDefault="00BE7F4A" w:rsidP="00BE7F4A">
      <w:pPr>
        <w:rPr>
          <w:b/>
          <w:bCs/>
        </w:rPr>
      </w:pPr>
    </w:p>
    <w:p w14:paraId="68958E93" w14:textId="4926886E" w:rsidR="00BE7F4A" w:rsidRDefault="00BE7F4A" w:rsidP="00BE7F4A">
      <w:r>
        <w:rPr>
          <w:b/>
          <w:bCs/>
        </w:rPr>
        <w:t xml:space="preserve">What was wrong/useful: </w:t>
      </w:r>
      <w:r w:rsidR="00072F8D">
        <w:t xml:space="preserve">Readme was mostly correct, with some file hierarchy errors and </w:t>
      </w:r>
      <w:r w:rsidR="00B96C4C">
        <w:t>a complete omission of Manhattan-linear conflict in the Heuristic section of the file</w:t>
      </w:r>
      <w:r>
        <w:t>.</w:t>
      </w:r>
      <w:r w:rsidR="00B96C4C">
        <w:t xml:space="preserve"> Omission was likely due to context window getting </w:t>
      </w:r>
      <w:r w:rsidR="00270B99">
        <w:t>too wide and memory being strained.</w:t>
      </w:r>
    </w:p>
    <w:p w14:paraId="18DE7B1D" w14:textId="77777777" w:rsidR="00BE7F4A" w:rsidRDefault="00BE7F4A" w:rsidP="00CE610E"/>
    <w:p w14:paraId="302D6E3D" w14:textId="77777777" w:rsidR="002D7F87" w:rsidRDefault="002D7F87" w:rsidP="00CE610E"/>
    <w:p w14:paraId="24B6A026" w14:textId="4BB8E2B0" w:rsidR="002D7F87" w:rsidRDefault="002D7F87" w:rsidP="007B54EC">
      <w:pPr>
        <w:pStyle w:val="Heading2"/>
      </w:pPr>
      <w:bookmarkStart w:id="44" w:name="_Toc241689377"/>
      <w:r>
        <w:t>AI Usage Summary</w:t>
      </w:r>
      <w:bookmarkEnd w:id="44"/>
    </w:p>
    <w:p w14:paraId="2912E58B" w14:textId="77777777" w:rsidR="00F50893" w:rsidRDefault="00F50893" w:rsidP="00F50893"/>
    <w:p w14:paraId="00B53E96" w14:textId="335FCE1E" w:rsidR="00F50893" w:rsidRDefault="00F50893" w:rsidP="00F50893">
      <w:r>
        <w:t xml:space="preserve">I used AI extensively throughout this project, </w:t>
      </w:r>
      <w:r w:rsidR="008B36BF">
        <w:t xml:space="preserve">but not without </w:t>
      </w:r>
      <w:r w:rsidR="00CE1DDA">
        <w:t xml:space="preserve">checking outputs and stopping to understand new concepts. I used both ChatGPT and Claude for </w:t>
      </w:r>
      <w:r w:rsidR="00FC53C3">
        <w:t xml:space="preserve">the implementation of the tool, which took around 2-3 hours to </w:t>
      </w:r>
      <w:r w:rsidR="00AD5744">
        <w:t xml:space="preserve">do. The testing of the tool took </w:t>
      </w:r>
      <w:r w:rsidR="008B07FE">
        <w:t xml:space="preserve">another 2 hours or so, and </w:t>
      </w:r>
      <w:r w:rsidR="00103A5C">
        <w:t>understanding</w:t>
      </w:r>
      <w:r w:rsidR="008B07FE">
        <w:t xml:space="preserve"> the algorithm/tool </w:t>
      </w:r>
      <w:r w:rsidR="00EC5A6A">
        <w:t xml:space="preserve">deeply took even longer. There were some minor issues with the code that I fixed </w:t>
      </w:r>
      <w:r w:rsidR="00103A5C">
        <w:t xml:space="preserve">by hand, but it was nearly all generated by AI. </w:t>
      </w:r>
      <w:r w:rsidR="00AB77F0">
        <w:t>Due to the A* algorithm being a new concept to me, I heavily queried AI about how each part of the solution works and why it was included</w:t>
      </w:r>
      <w:r w:rsidR="00FB3626">
        <w:t>,</w:t>
      </w:r>
      <w:r w:rsidR="00604932">
        <w:t xml:space="preserve"> </w:t>
      </w:r>
      <w:r w:rsidR="00FB3626">
        <w:t>s</w:t>
      </w:r>
      <w:r w:rsidR="00604932">
        <w:t>pecific examples of this being the choice of heuristic functions and why it chose some over others</w:t>
      </w:r>
      <w:r w:rsidR="00FC00B9">
        <w:t xml:space="preserve">. </w:t>
      </w:r>
      <w:r w:rsidR="00321E43">
        <w:t xml:space="preserve">2 specific examples of misleading/incorrect output (mentioned in the AI log) were the incorrect API calling for </w:t>
      </w:r>
      <w:proofErr w:type="spellStart"/>
      <w:r w:rsidR="00321E43">
        <w:t>shared_ptr</w:t>
      </w:r>
      <w:proofErr w:type="spellEnd"/>
      <w:r w:rsidR="00321E43">
        <w:t xml:space="preserve"> and a complete lack of justification for </w:t>
      </w:r>
      <w:r w:rsidR="00C40105">
        <w:t xml:space="preserve">why Manhattan distance was originally chosen over Manhattan-linear conflict for the original implementation output. </w:t>
      </w:r>
      <w:r w:rsidR="000778DB">
        <w:t>Other errors include the generation of the readme file and a lack of explanation of the solvability check.</w:t>
      </w:r>
    </w:p>
    <w:p w14:paraId="60E201FC" w14:textId="77777777" w:rsidR="00F94DD2" w:rsidRDefault="00F94DD2" w:rsidP="00F50893"/>
    <w:p w14:paraId="2E6EF1EF" w14:textId="77777777" w:rsidR="00F94DD2" w:rsidRDefault="00F94DD2" w:rsidP="00F50893"/>
    <w:p w14:paraId="6126A5C8" w14:textId="77777777" w:rsidR="00F94DD2" w:rsidRDefault="00F94DD2" w:rsidP="00F50893"/>
    <w:p w14:paraId="419D92CE" w14:textId="77777777" w:rsidR="00F94DD2" w:rsidRDefault="00F94DD2" w:rsidP="00F50893"/>
    <w:p w14:paraId="3F3BF41F" w14:textId="77777777" w:rsidR="00F94DD2" w:rsidRDefault="00F94DD2" w:rsidP="00F50893"/>
    <w:p w14:paraId="006AD7E1" w14:textId="77777777" w:rsidR="00F94DD2" w:rsidRDefault="00F94DD2" w:rsidP="00F50893"/>
    <w:p w14:paraId="79A8DDB9" w14:textId="77777777" w:rsidR="00F94DD2" w:rsidRDefault="00F94DD2" w:rsidP="00F50893"/>
    <w:p w14:paraId="17B35CA7" w14:textId="77777777" w:rsidR="00F94DD2" w:rsidRDefault="00F94DD2" w:rsidP="00F50893"/>
    <w:p w14:paraId="3D2D7F16" w14:textId="77777777" w:rsidR="00F94DD2" w:rsidRDefault="00F94DD2" w:rsidP="00F50893"/>
    <w:p w14:paraId="3601052E" w14:textId="77777777" w:rsidR="00F94DD2" w:rsidRDefault="00F94DD2" w:rsidP="00F50893"/>
    <w:p w14:paraId="428CBF8F" w14:textId="77777777" w:rsidR="00F94DD2" w:rsidRDefault="00F94DD2" w:rsidP="00F50893"/>
    <w:p w14:paraId="3CA10A47" w14:textId="19A98882" w:rsidR="00F94DD2" w:rsidRDefault="00F94DD2" w:rsidP="00F94DD2">
      <w:pPr>
        <w:pStyle w:val="Heading1"/>
      </w:pPr>
      <w:bookmarkStart w:id="45" w:name="_Toc241689378"/>
      <w:r>
        <w:lastRenderedPageBreak/>
        <w:t>References</w:t>
      </w:r>
      <w:bookmarkEnd w:id="45"/>
    </w:p>
    <w:p w14:paraId="07C25FF1" w14:textId="77777777" w:rsidR="00F94DD2" w:rsidRDefault="00F94DD2" w:rsidP="00F94DD2"/>
    <w:p w14:paraId="32926D99" w14:textId="7DD71C64" w:rsidR="00F94DD2" w:rsidRDefault="00F94DD2" w:rsidP="00F94DD2">
      <w:r w:rsidRPr="00F94DD2">
        <w:t xml:space="preserve">Dijkstra, E. W. (1959). A note on two problems in connexion with graphs. </w:t>
      </w:r>
      <w:proofErr w:type="spellStart"/>
      <w:r w:rsidRPr="00F94DD2">
        <w:t>Numerische</w:t>
      </w:r>
      <w:proofErr w:type="spellEnd"/>
      <w:r w:rsidRPr="00F94DD2">
        <w:t xml:space="preserve"> </w:t>
      </w:r>
      <w:proofErr w:type="spellStart"/>
      <w:r w:rsidRPr="00F94DD2">
        <w:t>Mathematik</w:t>
      </w:r>
      <w:proofErr w:type="spellEnd"/>
      <w:r w:rsidRPr="00F94DD2">
        <w:t xml:space="preserve">, 1(1), 269–271. </w:t>
      </w:r>
      <w:hyperlink r:id="rId20" w:history="1">
        <w:r w:rsidRPr="009B7869">
          <w:rPr>
            <w:rStyle w:val="Hyperlink"/>
          </w:rPr>
          <w:t>https://doi.org/10.1007/BF01386390</w:t>
        </w:r>
      </w:hyperlink>
    </w:p>
    <w:p w14:paraId="48C37D10" w14:textId="77777777" w:rsidR="00F94DD2" w:rsidRDefault="00F94DD2" w:rsidP="00F94DD2"/>
    <w:p w14:paraId="7E28E339" w14:textId="66C9B15E" w:rsidR="00C940F0" w:rsidRDefault="00C940F0" w:rsidP="00F94DD2">
      <w:r w:rsidRPr="00C940F0">
        <w:t xml:space="preserve">Hart, P. E., Nilsson, N. J., &amp; Raphael, B. (1968). A formal basis for the heuristic determination of minimum cost paths. </w:t>
      </w:r>
      <w:r w:rsidRPr="00C940F0">
        <w:rPr>
          <w:i/>
          <w:iCs/>
        </w:rPr>
        <w:t>IEEE Transactions on Systems Science and Cybernetics, 4</w:t>
      </w:r>
      <w:r w:rsidRPr="00C940F0">
        <w:t xml:space="preserve">(2), 100–107. </w:t>
      </w:r>
      <w:hyperlink r:id="rId21" w:history="1">
        <w:r w:rsidRPr="00C940F0">
          <w:rPr>
            <w:rStyle w:val="Hyperlink"/>
          </w:rPr>
          <w:t>https://doi.org/10.1109/TSSC.1968.300136</w:t>
        </w:r>
      </w:hyperlink>
    </w:p>
    <w:p w14:paraId="4825D3C5" w14:textId="77777777" w:rsidR="00B94769" w:rsidRDefault="00B94769" w:rsidP="00F94DD2"/>
    <w:p w14:paraId="4598787C" w14:textId="6054CDAC" w:rsidR="00B94769" w:rsidRPr="00F94DD2" w:rsidRDefault="00B94769" w:rsidP="00F94DD2">
      <w:r w:rsidRPr="00B94769">
        <w:t>Russell, S., &amp; Norvig, P. (2021). Artificial intelligence: A modern approach (4th ed.). Pearson.</w:t>
      </w:r>
    </w:p>
    <w:sectPr w:rsidR="00B94769" w:rsidRPr="00F94DD2" w:rsidSect="00AA17FB">
      <w:headerReference w:type="default" r:id="rId22"/>
      <w:footerReference w:type="default" r:id="rId23"/>
      <w:pgSz w:w="11899" w:h="16838"/>
      <w:pgMar w:top="720" w:right="720" w:bottom="720" w:left="720"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C445E" w14:textId="77777777" w:rsidR="0076645B" w:rsidRDefault="0076645B">
      <w:r>
        <w:separator/>
      </w:r>
    </w:p>
  </w:endnote>
  <w:endnote w:type="continuationSeparator" w:id="0">
    <w:p w14:paraId="7F75AAF7" w14:textId="77777777" w:rsidR="0076645B" w:rsidRDefault="00766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873652"/>
      <w:docPartObj>
        <w:docPartGallery w:val="Page Numbers (Bottom of Page)"/>
        <w:docPartUnique/>
      </w:docPartObj>
    </w:sdtPr>
    <w:sdtEndPr>
      <w:rPr>
        <w:noProof/>
      </w:rPr>
    </w:sdtEndPr>
    <w:sdtContent>
      <w:p w14:paraId="5EE6161E" w14:textId="0D4E0F9C" w:rsidR="0009572E" w:rsidRDefault="0009572E">
        <w:pPr>
          <w:pStyle w:val="Footer"/>
          <w:rPr>
            <w:noProof/>
          </w:rPr>
        </w:pPr>
        <w:r>
          <w:fldChar w:fldCharType="begin"/>
        </w:r>
        <w:r>
          <w:instrText xml:space="preserve"> PAGE   \* MERGEFORMAT </w:instrText>
        </w:r>
        <w:r>
          <w:fldChar w:fldCharType="separate"/>
        </w:r>
        <w:r>
          <w:rPr>
            <w:noProof/>
          </w:rPr>
          <w:t>2</w:t>
        </w:r>
        <w:r>
          <w:rPr>
            <w:noProof/>
          </w:rPr>
          <w:fldChar w:fldCharType="end"/>
        </w:r>
      </w:p>
    </w:sdtContent>
  </w:sdt>
  <w:p w14:paraId="29B196DA" w14:textId="72D134DE" w:rsidR="005E1A54" w:rsidRPr="009C7BE2" w:rsidRDefault="005E1A54" w:rsidP="009C7BE2">
    <w:pPr>
      <w:pStyle w:val="Footer"/>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9D5A" w14:textId="77777777" w:rsidR="009C7BE2" w:rsidRPr="009C7BE2" w:rsidRDefault="009C7BE2">
    <w:pPr>
      <w:pStyle w:val="Footer"/>
      <w:rPr>
        <w:rFonts w:ascii="Arial" w:hAnsi="Arial" w:cs="Arial"/>
        <w:sz w:val="16"/>
        <w:szCs w:val="16"/>
      </w:rPr>
    </w:pPr>
    <w:r w:rsidRPr="009C7BE2">
      <w:rPr>
        <w:rFonts w:ascii="Arial" w:hAnsi="Arial" w:cs="Arial"/>
        <w:sz w:val="16"/>
        <w:szCs w:val="16"/>
      </w:rPr>
      <w:t>UTS Faculty of Engineering and Information Technology</w:t>
    </w:r>
    <w:r>
      <w:rPr>
        <w:rFonts w:ascii="Arial" w:hAnsi="Arial" w:cs="Arial"/>
        <w:sz w:val="16"/>
        <w:szCs w:val="16"/>
      </w:rPr>
      <w:tab/>
    </w:r>
    <w:r>
      <w:rPr>
        <w:rFonts w:ascii="Arial" w:hAnsi="Arial" w:cs="Arial"/>
        <w:sz w:val="16"/>
        <w:szCs w:val="16"/>
      </w:rPr>
      <w:tab/>
      <w:t xml:space="preserve">Assignment </w:t>
    </w:r>
    <w:r w:rsidR="00FD5FAB">
      <w:rPr>
        <w:rFonts w:ascii="Arial" w:hAnsi="Arial" w:cs="Arial"/>
        <w:sz w:val="16"/>
        <w:szCs w:val="16"/>
      </w:rPr>
      <w:t>Cover Sheet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16"/>
      </w:rPr>
      <w:id w:val="-337858122"/>
      <w:docPartObj>
        <w:docPartGallery w:val="Page Numbers (Bottom of Page)"/>
        <w:docPartUnique/>
      </w:docPartObj>
    </w:sdtPr>
    <w:sdtEndPr>
      <w:rPr>
        <w:noProof/>
        <w:sz w:val="16"/>
        <w:szCs w:val="12"/>
      </w:rPr>
    </w:sdtEndPr>
    <w:sdtContent>
      <w:p w14:paraId="0C6546C1" w14:textId="06F7C1EF" w:rsidR="009208A9" w:rsidRPr="009208A9" w:rsidRDefault="0009572E" w:rsidP="009C7BE2">
        <w:pPr>
          <w:pStyle w:val="Footer"/>
          <w:rPr>
            <w:rFonts w:ascii="Arial" w:hAnsi="Arial" w:cs="Arial"/>
            <w:noProof/>
            <w:sz w:val="16"/>
            <w:szCs w:val="12"/>
          </w:rPr>
        </w:pPr>
        <w:r w:rsidRPr="009208A9">
          <w:rPr>
            <w:rFonts w:ascii="Arial" w:hAnsi="Arial" w:cs="Arial"/>
            <w:sz w:val="16"/>
            <w:szCs w:val="12"/>
          </w:rPr>
          <w:fldChar w:fldCharType="begin"/>
        </w:r>
        <w:r w:rsidRPr="009208A9">
          <w:rPr>
            <w:rFonts w:ascii="Arial" w:hAnsi="Arial" w:cs="Arial"/>
            <w:sz w:val="16"/>
            <w:szCs w:val="12"/>
          </w:rPr>
          <w:instrText xml:space="preserve"> PAGE   \* MERGEFORMAT </w:instrText>
        </w:r>
        <w:r w:rsidRPr="009208A9">
          <w:rPr>
            <w:rFonts w:ascii="Arial" w:hAnsi="Arial" w:cs="Arial"/>
            <w:sz w:val="16"/>
            <w:szCs w:val="12"/>
          </w:rPr>
          <w:fldChar w:fldCharType="separate"/>
        </w:r>
        <w:r w:rsidRPr="009208A9">
          <w:rPr>
            <w:rFonts w:ascii="Arial" w:hAnsi="Arial" w:cs="Arial"/>
            <w:noProof/>
            <w:sz w:val="16"/>
            <w:szCs w:val="12"/>
          </w:rPr>
          <w:t>2</w:t>
        </w:r>
        <w:r w:rsidRPr="009208A9">
          <w:rPr>
            <w:rFonts w:ascii="Arial" w:hAnsi="Arial" w:cs="Arial"/>
            <w:noProof/>
            <w:sz w:val="16"/>
            <w:szCs w:val="12"/>
          </w:rPr>
          <w:fldChar w:fldCharType="end"/>
        </w:r>
        <w:r w:rsidRPr="009208A9">
          <w:rPr>
            <w:rFonts w:ascii="Arial" w:hAnsi="Arial" w:cs="Arial"/>
            <w:noProof/>
            <w:sz w:val="16"/>
            <w:szCs w:val="12"/>
          </w:rPr>
          <w:t xml:space="preserve">                                                                                                                                                 </w:t>
        </w:r>
        <w:r w:rsidR="0068272F">
          <w:rPr>
            <w:rFonts w:ascii="Arial" w:hAnsi="Arial" w:cs="Arial"/>
            <w:noProof/>
            <w:sz w:val="16"/>
            <w:szCs w:val="12"/>
          </w:rPr>
          <w:t xml:space="preserve">         </w:t>
        </w:r>
        <w:r w:rsidR="0048140E" w:rsidRPr="009208A9">
          <w:rPr>
            <w:rFonts w:ascii="Arial" w:hAnsi="Arial" w:cs="Arial"/>
            <w:noProof/>
            <w:sz w:val="16"/>
            <w:szCs w:val="12"/>
          </w:rPr>
          <w:t xml:space="preserve">         </w:t>
        </w:r>
        <w:r w:rsidR="009208A9">
          <w:rPr>
            <w:rFonts w:ascii="Arial" w:hAnsi="Arial" w:cs="Arial"/>
            <w:noProof/>
            <w:sz w:val="16"/>
            <w:szCs w:val="12"/>
          </w:rPr>
          <w:t xml:space="preserve">     </w:t>
        </w:r>
        <w:r w:rsidR="008C584D">
          <w:rPr>
            <w:rFonts w:ascii="Arial" w:hAnsi="Arial" w:cs="Arial"/>
            <w:noProof/>
            <w:sz w:val="16"/>
            <w:szCs w:val="12"/>
          </w:rPr>
          <w:t xml:space="preserve">             </w:t>
        </w:r>
        <w:r w:rsidR="00C803F6">
          <w:rPr>
            <w:rFonts w:ascii="Arial" w:hAnsi="Arial" w:cs="Arial"/>
            <w:noProof/>
            <w:sz w:val="16"/>
            <w:szCs w:val="12"/>
          </w:rPr>
          <w:t xml:space="preserve">       </w:t>
        </w:r>
        <w:r w:rsidR="008C584D">
          <w:rPr>
            <w:rFonts w:ascii="Arial" w:hAnsi="Arial" w:cs="Arial"/>
            <w:noProof/>
            <w:sz w:val="16"/>
            <w:szCs w:val="12"/>
          </w:rPr>
          <w:t xml:space="preserve">   </w:t>
        </w:r>
        <w:r w:rsidR="009208A9">
          <w:rPr>
            <w:rFonts w:ascii="Arial" w:hAnsi="Arial" w:cs="Arial"/>
            <w:noProof/>
            <w:sz w:val="16"/>
            <w:szCs w:val="12"/>
          </w:rPr>
          <w:t xml:space="preserve"> </w:t>
        </w:r>
        <w:r w:rsidRPr="009208A9">
          <w:rPr>
            <w:rFonts w:ascii="Arial" w:hAnsi="Arial" w:cs="Arial"/>
            <w:noProof/>
            <w:sz w:val="16"/>
            <w:szCs w:val="12"/>
          </w:rPr>
          <w:fldChar w:fldCharType="begin"/>
        </w:r>
        <w:r w:rsidRPr="009208A9">
          <w:rPr>
            <w:rFonts w:ascii="Arial" w:hAnsi="Arial" w:cs="Arial"/>
            <w:noProof/>
            <w:sz w:val="16"/>
            <w:szCs w:val="12"/>
          </w:rPr>
          <w:instrText xml:space="preserve"> DATE \@ "d/MM/yyyy" </w:instrText>
        </w:r>
        <w:r w:rsidRPr="009208A9">
          <w:rPr>
            <w:rFonts w:ascii="Arial" w:hAnsi="Arial" w:cs="Arial"/>
            <w:noProof/>
            <w:sz w:val="16"/>
            <w:szCs w:val="12"/>
          </w:rPr>
          <w:fldChar w:fldCharType="separate"/>
        </w:r>
        <w:r w:rsidR="00CD4635">
          <w:rPr>
            <w:rFonts w:ascii="Arial" w:hAnsi="Arial" w:cs="Arial"/>
            <w:noProof/>
            <w:sz w:val="16"/>
            <w:szCs w:val="12"/>
          </w:rPr>
          <w:t>30/09/2026</w:t>
        </w:r>
        <w:r w:rsidRPr="009208A9">
          <w:rPr>
            <w:rFonts w:ascii="Arial" w:hAnsi="Arial" w:cs="Arial"/>
            <w:noProof/>
            <w:sz w:val="16"/>
            <w:szCs w:val="1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006D" w14:textId="77777777" w:rsidR="0076645B" w:rsidRDefault="0076645B">
      <w:r>
        <w:separator/>
      </w:r>
    </w:p>
  </w:footnote>
  <w:footnote w:type="continuationSeparator" w:id="0">
    <w:p w14:paraId="61139BC5" w14:textId="77777777" w:rsidR="0076645B" w:rsidRDefault="007664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40D9" w14:textId="77777777" w:rsidR="005E1A54" w:rsidRDefault="00827D87">
    <w:r w:rsidRPr="00827D87">
      <w:rPr>
        <w:noProof/>
        <w:lang w:eastAsia="ko-KR"/>
      </w:rPr>
      <w:drawing>
        <wp:anchor distT="0" distB="0" distL="114300" distR="114300" simplePos="0" relativeHeight="251658752" behindDoc="0" locked="0" layoutInCell="1" allowOverlap="1" wp14:anchorId="5C851895" wp14:editId="790D05A9">
          <wp:simplePos x="0" y="0"/>
          <wp:positionH relativeFrom="column">
            <wp:posOffset>4740340</wp:posOffset>
          </wp:positionH>
          <wp:positionV relativeFrom="paragraph">
            <wp:posOffset>-450215</wp:posOffset>
          </wp:positionV>
          <wp:extent cx="2091076" cy="1345915"/>
          <wp:effectExtent l="25400" t="0" r="0" b="0"/>
          <wp:wrapNone/>
          <wp:docPr id="13" name="P 2" descr="Black-UTS-logo-Title.jpg"/>
          <wp:cNvGraphicFramePr/>
          <a:graphic xmlns:a="http://schemas.openxmlformats.org/drawingml/2006/main">
            <a:graphicData uri="http://schemas.openxmlformats.org/drawingml/2006/picture">
              <pic:pic xmlns:pic="http://schemas.openxmlformats.org/drawingml/2006/picture">
                <pic:nvPicPr>
                  <pic:cNvPr id="0" name="Black-UTS-logo-Title.jpg"/>
                  <pic:cNvPicPr/>
                </pic:nvPicPr>
                <pic:blipFill>
                  <a:blip r:embed="rId1"/>
                  <a:stretch>
                    <a:fillRect/>
                  </a:stretch>
                </pic:blipFill>
                <pic:spPr>
                  <a:xfrm>
                    <a:off x="0" y="0"/>
                    <a:ext cx="2091076" cy="1345915"/>
                  </a:xfrm>
                  <a:prstGeom prst="rect">
                    <a:avLst/>
                  </a:prstGeom>
                </pic:spPr>
              </pic:pic>
            </a:graphicData>
          </a:graphic>
        </wp:anchor>
      </w:drawing>
    </w:r>
  </w:p>
  <w:p w14:paraId="726BB812" w14:textId="77777777" w:rsidR="005E1A54" w:rsidRDefault="005E1A54"/>
  <w:p w14:paraId="29817277" w14:textId="77777777" w:rsidR="009C7BE2" w:rsidRDefault="009C7B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4EC5" w14:textId="73CA5BC5" w:rsidR="000C3E5D" w:rsidRPr="00E30D0A" w:rsidRDefault="00F34828">
    <w:pPr>
      <w:pStyle w:val="Header"/>
      <w:rPr>
        <w:rFonts w:ascii="Arial" w:hAnsi="Arial" w:cs="Arial"/>
        <w:sz w:val="16"/>
        <w:szCs w:val="12"/>
        <w:lang w:val="en-US"/>
      </w:rPr>
    </w:pPr>
    <w:r>
      <w:rPr>
        <w:rFonts w:ascii="Arial" w:hAnsi="Arial" w:cs="Arial"/>
        <w:sz w:val="16"/>
        <w:szCs w:val="12"/>
        <w:lang w:val="en-US"/>
      </w:rPr>
      <w:t xml:space="preserve">Advanced Algorithms Assignment 1                        </w:t>
    </w:r>
    <w:r w:rsidR="00284630">
      <w:rPr>
        <w:rFonts w:ascii="Arial" w:hAnsi="Arial" w:cs="Arial"/>
        <w:sz w:val="16"/>
        <w:szCs w:val="12"/>
        <w:lang w:val="en-US"/>
      </w:rPr>
      <w:t xml:space="preserve">                                                    </w:t>
    </w:r>
    <w:r w:rsidR="000C3E5D" w:rsidRPr="00E30D0A">
      <w:rPr>
        <w:rFonts w:ascii="Arial" w:hAnsi="Arial" w:cs="Arial"/>
        <w:sz w:val="16"/>
        <w:szCs w:val="12"/>
        <w:lang w:val="en-US"/>
      </w:rPr>
      <w:t xml:space="preserve"> </w:t>
    </w:r>
    <w:r w:rsidR="00E30D0A">
      <w:rPr>
        <w:rFonts w:ascii="Arial" w:hAnsi="Arial" w:cs="Arial"/>
        <w:sz w:val="16"/>
        <w:szCs w:val="12"/>
        <w:lang w:val="en-US"/>
      </w:rPr>
      <w:t xml:space="preserve">                                               </w:t>
    </w:r>
    <w:r w:rsidR="00C803F6">
      <w:rPr>
        <w:rFonts w:ascii="Arial" w:hAnsi="Arial" w:cs="Arial"/>
        <w:sz w:val="16"/>
        <w:szCs w:val="12"/>
        <w:lang w:val="en-US"/>
      </w:rPr>
      <w:t xml:space="preserve">       </w:t>
    </w:r>
    <w:r w:rsidR="00E30D0A">
      <w:rPr>
        <w:rFonts w:ascii="Arial" w:hAnsi="Arial" w:cs="Arial"/>
        <w:sz w:val="16"/>
        <w:szCs w:val="12"/>
        <w:lang w:val="en-US"/>
      </w:rPr>
      <w:t xml:space="preserve"> </w:t>
    </w:r>
    <w:r w:rsidR="000C3E5D" w:rsidRPr="00E30D0A">
      <w:rPr>
        <w:rFonts w:ascii="Arial" w:hAnsi="Arial" w:cs="Arial"/>
        <w:sz w:val="16"/>
        <w:szCs w:val="12"/>
        <w:lang w:val="en-US"/>
      </w:rPr>
      <w:t>Finley Ellis 24786853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B66"/>
    <w:multiLevelType w:val="hybridMultilevel"/>
    <w:tmpl w:val="96E2E38A"/>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5046BC"/>
    <w:multiLevelType w:val="multilevel"/>
    <w:tmpl w:val="B83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A17BE"/>
    <w:multiLevelType w:val="hybridMultilevel"/>
    <w:tmpl w:val="1166BE5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8224169"/>
    <w:multiLevelType w:val="hybridMultilevel"/>
    <w:tmpl w:val="31E47C8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09A125E8"/>
    <w:multiLevelType w:val="hybridMultilevel"/>
    <w:tmpl w:val="01C2D056"/>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40706A"/>
    <w:multiLevelType w:val="hybridMultilevel"/>
    <w:tmpl w:val="78B2CFA2"/>
    <w:lvl w:ilvl="0" w:tplc="02C22F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E65737"/>
    <w:multiLevelType w:val="hybridMultilevel"/>
    <w:tmpl w:val="329AB0B0"/>
    <w:lvl w:ilvl="0" w:tplc="128EA1EA">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394CB7"/>
    <w:multiLevelType w:val="hybridMultilevel"/>
    <w:tmpl w:val="FDFEB2C8"/>
    <w:lvl w:ilvl="0" w:tplc="04090001">
      <w:start w:val="1"/>
      <w:numFmt w:val="bullet"/>
      <w:lvlText w:val=""/>
      <w:lvlJc w:val="left"/>
      <w:pPr>
        <w:tabs>
          <w:tab w:val="num" w:pos="360"/>
        </w:tabs>
        <w:ind w:left="360" w:hanging="360"/>
      </w:pPr>
      <w:rPr>
        <w:rFonts w:ascii="Symbol" w:hAnsi="Symbol" w:hint="default"/>
      </w:rPr>
    </w:lvl>
    <w:lvl w:ilvl="1" w:tplc="BE0A32FE">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B2C7F0F"/>
    <w:multiLevelType w:val="hybridMultilevel"/>
    <w:tmpl w:val="804C73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6053E0"/>
    <w:multiLevelType w:val="hybridMultilevel"/>
    <w:tmpl w:val="01068FCE"/>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FB15469"/>
    <w:multiLevelType w:val="hybridMultilevel"/>
    <w:tmpl w:val="09348914"/>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7928ED"/>
    <w:multiLevelType w:val="hybridMultilevel"/>
    <w:tmpl w:val="F1E4656A"/>
    <w:lvl w:ilvl="0" w:tplc="18B4F96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2400DE1"/>
    <w:multiLevelType w:val="hybridMultilevel"/>
    <w:tmpl w:val="5EFC701E"/>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30504EF"/>
    <w:multiLevelType w:val="hybridMultilevel"/>
    <w:tmpl w:val="FE1640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99736E"/>
    <w:multiLevelType w:val="hybridMultilevel"/>
    <w:tmpl w:val="18C239AC"/>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A25695E"/>
    <w:multiLevelType w:val="hybridMultilevel"/>
    <w:tmpl w:val="1010862E"/>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AB14F9A"/>
    <w:multiLevelType w:val="hybridMultilevel"/>
    <w:tmpl w:val="174E51F8"/>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B346FEF"/>
    <w:multiLevelType w:val="multilevel"/>
    <w:tmpl w:val="0B9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825091"/>
    <w:multiLevelType w:val="hybridMultilevel"/>
    <w:tmpl w:val="481E0424"/>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13A0B9A"/>
    <w:multiLevelType w:val="hybridMultilevel"/>
    <w:tmpl w:val="7D188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836393"/>
    <w:multiLevelType w:val="hybridMultilevel"/>
    <w:tmpl w:val="B6C2E4F8"/>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E87D32"/>
    <w:multiLevelType w:val="hybridMultilevel"/>
    <w:tmpl w:val="9230D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4D318B1"/>
    <w:multiLevelType w:val="hybridMultilevel"/>
    <w:tmpl w:val="F38CCA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E4854EE"/>
    <w:multiLevelType w:val="hybridMultilevel"/>
    <w:tmpl w:val="D0329EFC"/>
    <w:lvl w:ilvl="0" w:tplc="E07EC61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4842173"/>
    <w:multiLevelType w:val="hybridMultilevel"/>
    <w:tmpl w:val="ECB21A72"/>
    <w:lvl w:ilvl="0" w:tplc="E07EC61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4F8086F"/>
    <w:multiLevelType w:val="hybridMultilevel"/>
    <w:tmpl w:val="9C20E3E4"/>
    <w:lvl w:ilvl="0" w:tplc="BE0A32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8F74F9D"/>
    <w:multiLevelType w:val="hybridMultilevel"/>
    <w:tmpl w:val="DB4EC246"/>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D3872A6"/>
    <w:multiLevelType w:val="hybridMultilevel"/>
    <w:tmpl w:val="2D825136"/>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D5A01E8"/>
    <w:multiLevelType w:val="hybridMultilevel"/>
    <w:tmpl w:val="9CE22F58"/>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15F3D89"/>
    <w:multiLevelType w:val="hybridMultilevel"/>
    <w:tmpl w:val="07B62DB8"/>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2AD5906"/>
    <w:multiLevelType w:val="hybridMultilevel"/>
    <w:tmpl w:val="021EB71C"/>
    <w:lvl w:ilvl="0" w:tplc="DFA2E806">
      <w:start w:val="1"/>
      <w:numFmt w:val="bullet"/>
      <w:pStyle w:val="UTSBodytextbulleted"/>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7965FF"/>
    <w:multiLevelType w:val="multilevel"/>
    <w:tmpl w:val="6AE0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680FD6"/>
    <w:multiLevelType w:val="hybridMultilevel"/>
    <w:tmpl w:val="4A308904"/>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7C36BBF"/>
    <w:multiLevelType w:val="multilevel"/>
    <w:tmpl w:val="B18AB08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BAA1F30"/>
    <w:multiLevelType w:val="hybridMultilevel"/>
    <w:tmpl w:val="59884244"/>
    <w:lvl w:ilvl="0" w:tplc="551E1380">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7F4592"/>
    <w:multiLevelType w:val="hybridMultilevel"/>
    <w:tmpl w:val="E9563E0A"/>
    <w:lvl w:ilvl="0" w:tplc="09AC53E4">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EFE646D"/>
    <w:multiLevelType w:val="hybridMultilevel"/>
    <w:tmpl w:val="E7100224"/>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62C5A57"/>
    <w:multiLevelType w:val="hybridMultilevel"/>
    <w:tmpl w:val="53820CB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8F0623B"/>
    <w:multiLevelType w:val="hybridMultilevel"/>
    <w:tmpl w:val="77C2D530"/>
    <w:lvl w:ilvl="0" w:tplc="7AD47356">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D0B6AB5"/>
    <w:multiLevelType w:val="hybridMultilevel"/>
    <w:tmpl w:val="E66E97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47641752">
    <w:abstractNumId w:val="30"/>
  </w:num>
  <w:num w:numId="2" w16cid:durableId="2003698748">
    <w:abstractNumId w:val="6"/>
  </w:num>
  <w:num w:numId="3" w16cid:durableId="1354453550">
    <w:abstractNumId w:val="34"/>
  </w:num>
  <w:num w:numId="4" w16cid:durableId="1690597704">
    <w:abstractNumId w:val="8"/>
  </w:num>
  <w:num w:numId="5" w16cid:durableId="1417675791">
    <w:abstractNumId w:val="25"/>
  </w:num>
  <w:num w:numId="6" w16cid:durableId="2110006391">
    <w:abstractNumId w:val="2"/>
  </w:num>
  <w:num w:numId="7" w16cid:durableId="280235608">
    <w:abstractNumId w:val="7"/>
  </w:num>
  <w:num w:numId="8" w16cid:durableId="1031105064">
    <w:abstractNumId w:val="10"/>
  </w:num>
  <w:num w:numId="9" w16cid:durableId="694498119">
    <w:abstractNumId w:val="33"/>
  </w:num>
  <w:num w:numId="10" w16cid:durableId="138618715">
    <w:abstractNumId w:val="38"/>
  </w:num>
  <w:num w:numId="11" w16cid:durableId="1902590581">
    <w:abstractNumId w:val="31"/>
  </w:num>
  <w:num w:numId="12" w16cid:durableId="666059554">
    <w:abstractNumId w:val="15"/>
  </w:num>
  <w:num w:numId="13" w16cid:durableId="1259102693">
    <w:abstractNumId w:val="32"/>
  </w:num>
  <w:num w:numId="14" w16cid:durableId="1243492085">
    <w:abstractNumId w:val="12"/>
  </w:num>
  <w:num w:numId="15" w16cid:durableId="1438525654">
    <w:abstractNumId w:val="29"/>
  </w:num>
  <w:num w:numId="16" w16cid:durableId="484055381">
    <w:abstractNumId w:val="0"/>
  </w:num>
  <w:num w:numId="17" w16cid:durableId="91972269">
    <w:abstractNumId w:val="28"/>
  </w:num>
  <w:num w:numId="18" w16cid:durableId="497765812">
    <w:abstractNumId w:val="20"/>
  </w:num>
  <w:num w:numId="19" w16cid:durableId="1151362309">
    <w:abstractNumId w:val="16"/>
  </w:num>
  <w:num w:numId="20" w16cid:durableId="2071614537">
    <w:abstractNumId w:val="14"/>
  </w:num>
  <w:num w:numId="21" w16cid:durableId="1383679443">
    <w:abstractNumId w:val="36"/>
  </w:num>
  <w:num w:numId="22" w16cid:durableId="1114716031">
    <w:abstractNumId w:val="18"/>
  </w:num>
  <w:num w:numId="23" w16cid:durableId="477842433">
    <w:abstractNumId w:val="4"/>
  </w:num>
  <w:num w:numId="24" w16cid:durableId="246696164">
    <w:abstractNumId w:val="11"/>
  </w:num>
  <w:num w:numId="25" w16cid:durableId="1502812749">
    <w:abstractNumId w:val="9"/>
  </w:num>
  <w:num w:numId="26" w16cid:durableId="1725903840">
    <w:abstractNumId w:val="27"/>
  </w:num>
  <w:num w:numId="27" w16cid:durableId="485126364">
    <w:abstractNumId w:val="5"/>
  </w:num>
  <w:num w:numId="28" w16cid:durableId="1647201877">
    <w:abstractNumId w:val="26"/>
  </w:num>
  <w:num w:numId="29" w16cid:durableId="648285745">
    <w:abstractNumId w:val="37"/>
  </w:num>
  <w:num w:numId="30" w16cid:durableId="1601597907">
    <w:abstractNumId w:val="35"/>
  </w:num>
  <w:num w:numId="31" w16cid:durableId="2145653538">
    <w:abstractNumId w:val="13"/>
  </w:num>
  <w:num w:numId="32" w16cid:durableId="597761395">
    <w:abstractNumId w:val="3"/>
  </w:num>
  <w:num w:numId="33" w16cid:durableId="1588885648">
    <w:abstractNumId w:val="24"/>
  </w:num>
  <w:num w:numId="34" w16cid:durableId="2020547960">
    <w:abstractNumId w:val="23"/>
  </w:num>
  <w:num w:numId="35" w16cid:durableId="2099910653">
    <w:abstractNumId w:val="39"/>
  </w:num>
  <w:num w:numId="36" w16cid:durableId="315961315">
    <w:abstractNumId w:val="21"/>
  </w:num>
  <w:num w:numId="37" w16cid:durableId="1007754489">
    <w:abstractNumId w:val="19"/>
  </w:num>
  <w:num w:numId="38" w16cid:durableId="1759280039">
    <w:abstractNumId w:val="17"/>
  </w:num>
  <w:num w:numId="39" w16cid:durableId="120807071">
    <w:abstractNumId w:val="22"/>
  </w:num>
  <w:num w:numId="40" w16cid:durableId="87323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E2"/>
    <w:rsid w:val="00003032"/>
    <w:rsid w:val="000057B7"/>
    <w:rsid w:val="00015118"/>
    <w:rsid w:val="00021D16"/>
    <w:rsid w:val="000304A3"/>
    <w:rsid w:val="00035861"/>
    <w:rsid w:val="000370A6"/>
    <w:rsid w:val="00040D91"/>
    <w:rsid w:val="00043F79"/>
    <w:rsid w:val="000448A5"/>
    <w:rsid w:val="00045660"/>
    <w:rsid w:val="00056B6D"/>
    <w:rsid w:val="00057C74"/>
    <w:rsid w:val="000654B4"/>
    <w:rsid w:val="00065779"/>
    <w:rsid w:val="00065D8F"/>
    <w:rsid w:val="00067C11"/>
    <w:rsid w:val="00072F8D"/>
    <w:rsid w:val="000738E1"/>
    <w:rsid w:val="000778DB"/>
    <w:rsid w:val="00084D86"/>
    <w:rsid w:val="0009572E"/>
    <w:rsid w:val="00096D95"/>
    <w:rsid w:val="000977FD"/>
    <w:rsid w:val="000A0648"/>
    <w:rsid w:val="000A1B20"/>
    <w:rsid w:val="000A5D70"/>
    <w:rsid w:val="000B3D88"/>
    <w:rsid w:val="000B55EC"/>
    <w:rsid w:val="000C0ED0"/>
    <w:rsid w:val="000C2D9C"/>
    <w:rsid w:val="000C3E5D"/>
    <w:rsid w:val="000C47E8"/>
    <w:rsid w:val="000C4875"/>
    <w:rsid w:val="000C592D"/>
    <w:rsid w:val="000C602E"/>
    <w:rsid w:val="000C6286"/>
    <w:rsid w:val="000D00C9"/>
    <w:rsid w:val="000D197E"/>
    <w:rsid w:val="000E280F"/>
    <w:rsid w:val="000F554E"/>
    <w:rsid w:val="000F5580"/>
    <w:rsid w:val="000F6063"/>
    <w:rsid w:val="00100F47"/>
    <w:rsid w:val="001036C3"/>
    <w:rsid w:val="00103A5C"/>
    <w:rsid w:val="00104219"/>
    <w:rsid w:val="00116E54"/>
    <w:rsid w:val="001232DA"/>
    <w:rsid w:val="0014192B"/>
    <w:rsid w:val="00150CC7"/>
    <w:rsid w:val="00152E86"/>
    <w:rsid w:val="00153F37"/>
    <w:rsid w:val="00155DDD"/>
    <w:rsid w:val="001708CA"/>
    <w:rsid w:val="00180827"/>
    <w:rsid w:val="00184224"/>
    <w:rsid w:val="001901EF"/>
    <w:rsid w:val="00190B25"/>
    <w:rsid w:val="001B2674"/>
    <w:rsid w:val="001B3C78"/>
    <w:rsid w:val="001C60EF"/>
    <w:rsid w:val="001C766F"/>
    <w:rsid w:val="001D14D5"/>
    <w:rsid w:val="001D1B87"/>
    <w:rsid w:val="001D20B9"/>
    <w:rsid w:val="001D2121"/>
    <w:rsid w:val="001D463F"/>
    <w:rsid w:val="001D4FE4"/>
    <w:rsid w:val="001D5732"/>
    <w:rsid w:val="001D7883"/>
    <w:rsid w:val="001E01AA"/>
    <w:rsid w:val="001E17FE"/>
    <w:rsid w:val="001E21B6"/>
    <w:rsid w:val="001E32EE"/>
    <w:rsid w:val="001E3542"/>
    <w:rsid w:val="001E4E9A"/>
    <w:rsid w:val="0020096E"/>
    <w:rsid w:val="00200F35"/>
    <w:rsid w:val="002026C1"/>
    <w:rsid w:val="00214629"/>
    <w:rsid w:val="0023635C"/>
    <w:rsid w:val="00241C8C"/>
    <w:rsid w:val="00242D48"/>
    <w:rsid w:val="002459A3"/>
    <w:rsid w:val="00251A01"/>
    <w:rsid w:val="00251BC7"/>
    <w:rsid w:val="00251FE0"/>
    <w:rsid w:val="00252BF1"/>
    <w:rsid w:val="00255903"/>
    <w:rsid w:val="00261379"/>
    <w:rsid w:val="00265361"/>
    <w:rsid w:val="00270B99"/>
    <w:rsid w:val="00271AA4"/>
    <w:rsid w:val="00284630"/>
    <w:rsid w:val="00293936"/>
    <w:rsid w:val="00295D5B"/>
    <w:rsid w:val="002A52DD"/>
    <w:rsid w:val="002A5399"/>
    <w:rsid w:val="002A6930"/>
    <w:rsid w:val="002B037E"/>
    <w:rsid w:val="002B078E"/>
    <w:rsid w:val="002B472C"/>
    <w:rsid w:val="002C0EF4"/>
    <w:rsid w:val="002C7D87"/>
    <w:rsid w:val="002D7F87"/>
    <w:rsid w:val="002E443D"/>
    <w:rsid w:val="002E641C"/>
    <w:rsid w:val="002E6DC6"/>
    <w:rsid w:val="002F21E5"/>
    <w:rsid w:val="002F75DC"/>
    <w:rsid w:val="003016A4"/>
    <w:rsid w:val="00305DDF"/>
    <w:rsid w:val="00307818"/>
    <w:rsid w:val="0031198B"/>
    <w:rsid w:val="00312A17"/>
    <w:rsid w:val="003153BB"/>
    <w:rsid w:val="003201CE"/>
    <w:rsid w:val="00321E43"/>
    <w:rsid w:val="00324075"/>
    <w:rsid w:val="00327BBF"/>
    <w:rsid w:val="00334BAB"/>
    <w:rsid w:val="00340618"/>
    <w:rsid w:val="003424E8"/>
    <w:rsid w:val="00357288"/>
    <w:rsid w:val="00360BF2"/>
    <w:rsid w:val="00361093"/>
    <w:rsid w:val="00364C9B"/>
    <w:rsid w:val="0039411C"/>
    <w:rsid w:val="003962F6"/>
    <w:rsid w:val="00396C18"/>
    <w:rsid w:val="003A0AB2"/>
    <w:rsid w:val="003A6482"/>
    <w:rsid w:val="003B40F7"/>
    <w:rsid w:val="003C08C5"/>
    <w:rsid w:val="003D1020"/>
    <w:rsid w:val="003D15DF"/>
    <w:rsid w:val="003D1860"/>
    <w:rsid w:val="003D7239"/>
    <w:rsid w:val="003E1124"/>
    <w:rsid w:val="003F1313"/>
    <w:rsid w:val="003F61C6"/>
    <w:rsid w:val="004013BD"/>
    <w:rsid w:val="0040356C"/>
    <w:rsid w:val="0040593D"/>
    <w:rsid w:val="004149B6"/>
    <w:rsid w:val="0042271A"/>
    <w:rsid w:val="00423805"/>
    <w:rsid w:val="00430B20"/>
    <w:rsid w:val="00431B81"/>
    <w:rsid w:val="0043754F"/>
    <w:rsid w:val="00440938"/>
    <w:rsid w:val="00440D0F"/>
    <w:rsid w:val="00446F4A"/>
    <w:rsid w:val="00447D37"/>
    <w:rsid w:val="00452A03"/>
    <w:rsid w:val="00454842"/>
    <w:rsid w:val="004722E7"/>
    <w:rsid w:val="0047722E"/>
    <w:rsid w:val="00480FFD"/>
    <w:rsid w:val="00481394"/>
    <w:rsid w:val="0048140E"/>
    <w:rsid w:val="00484194"/>
    <w:rsid w:val="00484C4F"/>
    <w:rsid w:val="00493B69"/>
    <w:rsid w:val="004A54CA"/>
    <w:rsid w:val="004B09C9"/>
    <w:rsid w:val="004B70F6"/>
    <w:rsid w:val="004C3C69"/>
    <w:rsid w:val="004C5898"/>
    <w:rsid w:val="004C5E7E"/>
    <w:rsid w:val="004D265F"/>
    <w:rsid w:val="004D54B1"/>
    <w:rsid w:val="004F437A"/>
    <w:rsid w:val="004F567B"/>
    <w:rsid w:val="005026F6"/>
    <w:rsid w:val="00504AAA"/>
    <w:rsid w:val="005114D7"/>
    <w:rsid w:val="005156DE"/>
    <w:rsid w:val="0051695F"/>
    <w:rsid w:val="005250CA"/>
    <w:rsid w:val="005266EE"/>
    <w:rsid w:val="005267FA"/>
    <w:rsid w:val="00547C67"/>
    <w:rsid w:val="00550712"/>
    <w:rsid w:val="005566E6"/>
    <w:rsid w:val="00561B7A"/>
    <w:rsid w:val="00564C69"/>
    <w:rsid w:val="00567D6A"/>
    <w:rsid w:val="0057112D"/>
    <w:rsid w:val="005805E0"/>
    <w:rsid w:val="0058191C"/>
    <w:rsid w:val="00582927"/>
    <w:rsid w:val="005844C2"/>
    <w:rsid w:val="00591296"/>
    <w:rsid w:val="005B373D"/>
    <w:rsid w:val="005B41D7"/>
    <w:rsid w:val="005E1A54"/>
    <w:rsid w:val="005E1D0D"/>
    <w:rsid w:val="005E41AE"/>
    <w:rsid w:val="005F0C78"/>
    <w:rsid w:val="005F104B"/>
    <w:rsid w:val="005F5273"/>
    <w:rsid w:val="00604932"/>
    <w:rsid w:val="00610507"/>
    <w:rsid w:val="00615170"/>
    <w:rsid w:val="00623E8D"/>
    <w:rsid w:val="00625520"/>
    <w:rsid w:val="00631EA6"/>
    <w:rsid w:val="00632859"/>
    <w:rsid w:val="00632F8E"/>
    <w:rsid w:val="00640F61"/>
    <w:rsid w:val="0065455A"/>
    <w:rsid w:val="00656230"/>
    <w:rsid w:val="00667C53"/>
    <w:rsid w:val="0067144A"/>
    <w:rsid w:val="0067193D"/>
    <w:rsid w:val="0068272F"/>
    <w:rsid w:val="0068586B"/>
    <w:rsid w:val="00686AE1"/>
    <w:rsid w:val="00690AA6"/>
    <w:rsid w:val="006B171F"/>
    <w:rsid w:val="006B6340"/>
    <w:rsid w:val="006C2F2A"/>
    <w:rsid w:val="006C5EB2"/>
    <w:rsid w:val="006D2482"/>
    <w:rsid w:val="006D6EC7"/>
    <w:rsid w:val="006E21FA"/>
    <w:rsid w:val="006E2F2B"/>
    <w:rsid w:val="006F0B28"/>
    <w:rsid w:val="006F1607"/>
    <w:rsid w:val="006F1D26"/>
    <w:rsid w:val="006F1EAF"/>
    <w:rsid w:val="006F340D"/>
    <w:rsid w:val="006F73F8"/>
    <w:rsid w:val="00702803"/>
    <w:rsid w:val="007120D8"/>
    <w:rsid w:val="00722C7F"/>
    <w:rsid w:val="0072743B"/>
    <w:rsid w:val="007366B1"/>
    <w:rsid w:val="00742E37"/>
    <w:rsid w:val="00744F01"/>
    <w:rsid w:val="00751387"/>
    <w:rsid w:val="007551B8"/>
    <w:rsid w:val="00757B7B"/>
    <w:rsid w:val="007645DF"/>
    <w:rsid w:val="00764CAC"/>
    <w:rsid w:val="0076645B"/>
    <w:rsid w:val="0077348C"/>
    <w:rsid w:val="007768FA"/>
    <w:rsid w:val="00777EE4"/>
    <w:rsid w:val="007809F1"/>
    <w:rsid w:val="00780F87"/>
    <w:rsid w:val="0078708C"/>
    <w:rsid w:val="007938DB"/>
    <w:rsid w:val="00796CA9"/>
    <w:rsid w:val="007A1F27"/>
    <w:rsid w:val="007B516D"/>
    <w:rsid w:val="007B54EC"/>
    <w:rsid w:val="007B7876"/>
    <w:rsid w:val="007C2CB0"/>
    <w:rsid w:val="007C5F59"/>
    <w:rsid w:val="007F353D"/>
    <w:rsid w:val="007F68E9"/>
    <w:rsid w:val="00804168"/>
    <w:rsid w:val="0081065B"/>
    <w:rsid w:val="00821B0F"/>
    <w:rsid w:val="00823E96"/>
    <w:rsid w:val="00825E75"/>
    <w:rsid w:val="008279A4"/>
    <w:rsid w:val="00827D87"/>
    <w:rsid w:val="00840209"/>
    <w:rsid w:val="00840926"/>
    <w:rsid w:val="008415CE"/>
    <w:rsid w:val="00842176"/>
    <w:rsid w:val="00843686"/>
    <w:rsid w:val="00855DA4"/>
    <w:rsid w:val="00864FD5"/>
    <w:rsid w:val="00871261"/>
    <w:rsid w:val="00880D05"/>
    <w:rsid w:val="00891804"/>
    <w:rsid w:val="0089216E"/>
    <w:rsid w:val="008A4389"/>
    <w:rsid w:val="008B07FE"/>
    <w:rsid w:val="008B12F0"/>
    <w:rsid w:val="008B36BF"/>
    <w:rsid w:val="008B45E7"/>
    <w:rsid w:val="008B633D"/>
    <w:rsid w:val="008B7B17"/>
    <w:rsid w:val="008C49D0"/>
    <w:rsid w:val="008C584D"/>
    <w:rsid w:val="008D2BD2"/>
    <w:rsid w:val="008D5BCE"/>
    <w:rsid w:val="008D5ECF"/>
    <w:rsid w:val="008E0535"/>
    <w:rsid w:val="008E0A9D"/>
    <w:rsid w:val="008E46F8"/>
    <w:rsid w:val="008F110D"/>
    <w:rsid w:val="008F4768"/>
    <w:rsid w:val="008F6F96"/>
    <w:rsid w:val="009023AF"/>
    <w:rsid w:val="0090423D"/>
    <w:rsid w:val="00910408"/>
    <w:rsid w:val="00913DE9"/>
    <w:rsid w:val="00914414"/>
    <w:rsid w:val="00916BFB"/>
    <w:rsid w:val="009208A9"/>
    <w:rsid w:val="009210CE"/>
    <w:rsid w:val="00921944"/>
    <w:rsid w:val="00923D1F"/>
    <w:rsid w:val="009251F5"/>
    <w:rsid w:val="00930C9A"/>
    <w:rsid w:val="0094232B"/>
    <w:rsid w:val="0094701C"/>
    <w:rsid w:val="00951D27"/>
    <w:rsid w:val="00952CB3"/>
    <w:rsid w:val="00970669"/>
    <w:rsid w:val="0097244A"/>
    <w:rsid w:val="00975223"/>
    <w:rsid w:val="00976FFF"/>
    <w:rsid w:val="0097794C"/>
    <w:rsid w:val="00983E67"/>
    <w:rsid w:val="00983FA4"/>
    <w:rsid w:val="00986A9D"/>
    <w:rsid w:val="00997D35"/>
    <w:rsid w:val="009A4FB3"/>
    <w:rsid w:val="009A7AFD"/>
    <w:rsid w:val="009B2105"/>
    <w:rsid w:val="009B22E9"/>
    <w:rsid w:val="009C6FF7"/>
    <w:rsid w:val="009C7BE2"/>
    <w:rsid w:val="009D3A1A"/>
    <w:rsid w:val="009D48EC"/>
    <w:rsid w:val="009D4CC5"/>
    <w:rsid w:val="009E2028"/>
    <w:rsid w:val="009E27B9"/>
    <w:rsid w:val="009F1E1B"/>
    <w:rsid w:val="00A057EE"/>
    <w:rsid w:val="00A14034"/>
    <w:rsid w:val="00A15BBF"/>
    <w:rsid w:val="00A3106A"/>
    <w:rsid w:val="00A33B56"/>
    <w:rsid w:val="00A3414C"/>
    <w:rsid w:val="00A3429E"/>
    <w:rsid w:val="00A35F30"/>
    <w:rsid w:val="00A427F7"/>
    <w:rsid w:val="00A76D59"/>
    <w:rsid w:val="00A83ECD"/>
    <w:rsid w:val="00A86282"/>
    <w:rsid w:val="00A8672C"/>
    <w:rsid w:val="00A96A03"/>
    <w:rsid w:val="00AA17FB"/>
    <w:rsid w:val="00AA18CD"/>
    <w:rsid w:val="00AA6E8C"/>
    <w:rsid w:val="00AB2940"/>
    <w:rsid w:val="00AB628B"/>
    <w:rsid w:val="00AB77F0"/>
    <w:rsid w:val="00AC59B4"/>
    <w:rsid w:val="00AC64B5"/>
    <w:rsid w:val="00AD29A2"/>
    <w:rsid w:val="00AD3B0D"/>
    <w:rsid w:val="00AD5744"/>
    <w:rsid w:val="00AD6688"/>
    <w:rsid w:val="00AE23D5"/>
    <w:rsid w:val="00AE4F10"/>
    <w:rsid w:val="00AE6512"/>
    <w:rsid w:val="00AE7608"/>
    <w:rsid w:val="00AF41BE"/>
    <w:rsid w:val="00AF5BE8"/>
    <w:rsid w:val="00B0117A"/>
    <w:rsid w:val="00B0140F"/>
    <w:rsid w:val="00B03ADF"/>
    <w:rsid w:val="00B11E90"/>
    <w:rsid w:val="00B13F87"/>
    <w:rsid w:val="00B145C0"/>
    <w:rsid w:val="00B22C0F"/>
    <w:rsid w:val="00B259C2"/>
    <w:rsid w:val="00B2750E"/>
    <w:rsid w:val="00B3234A"/>
    <w:rsid w:val="00B37F28"/>
    <w:rsid w:val="00B44922"/>
    <w:rsid w:val="00B51A55"/>
    <w:rsid w:val="00B54BB6"/>
    <w:rsid w:val="00B57DD0"/>
    <w:rsid w:val="00B62242"/>
    <w:rsid w:val="00B62BF4"/>
    <w:rsid w:val="00B6798B"/>
    <w:rsid w:val="00B77581"/>
    <w:rsid w:val="00B810AF"/>
    <w:rsid w:val="00B82D80"/>
    <w:rsid w:val="00B83FAA"/>
    <w:rsid w:val="00B94769"/>
    <w:rsid w:val="00B96C4C"/>
    <w:rsid w:val="00BB297A"/>
    <w:rsid w:val="00BB503E"/>
    <w:rsid w:val="00BB656B"/>
    <w:rsid w:val="00BC0F04"/>
    <w:rsid w:val="00BC4823"/>
    <w:rsid w:val="00BC53DC"/>
    <w:rsid w:val="00BC5C12"/>
    <w:rsid w:val="00BC6A1D"/>
    <w:rsid w:val="00BC6C91"/>
    <w:rsid w:val="00BD0581"/>
    <w:rsid w:val="00BD2561"/>
    <w:rsid w:val="00BD3BB3"/>
    <w:rsid w:val="00BE0BB8"/>
    <w:rsid w:val="00BE7F4A"/>
    <w:rsid w:val="00BF2620"/>
    <w:rsid w:val="00BF6D83"/>
    <w:rsid w:val="00C02638"/>
    <w:rsid w:val="00C02D1D"/>
    <w:rsid w:val="00C03FBE"/>
    <w:rsid w:val="00C1442C"/>
    <w:rsid w:val="00C15440"/>
    <w:rsid w:val="00C2793C"/>
    <w:rsid w:val="00C36BBC"/>
    <w:rsid w:val="00C400A9"/>
    <w:rsid w:val="00C40105"/>
    <w:rsid w:val="00C40167"/>
    <w:rsid w:val="00C52B60"/>
    <w:rsid w:val="00C60317"/>
    <w:rsid w:val="00C61F9D"/>
    <w:rsid w:val="00C64F04"/>
    <w:rsid w:val="00C71821"/>
    <w:rsid w:val="00C772F8"/>
    <w:rsid w:val="00C803F6"/>
    <w:rsid w:val="00C80A07"/>
    <w:rsid w:val="00C87C8D"/>
    <w:rsid w:val="00C91586"/>
    <w:rsid w:val="00C940F0"/>
    <w:rsid w:val="00C97EC3"/>
    <w:rsid w:val="00CA34BB"/>
    <w:rsid w:val="00CA38A8"/>
    <w:rsid w:val="00CA3D80"/>
    <w:rsid w:val="00CA5927"/>
    <w:rsid w:val="00CB18AD"/>
    <w:rsid w:val="00CB5750"/>
    <w:rsid w:val="00CB5D3C"/>
    <w:rsid w:val="00CB7A82"/>
    <w:rsid w:val="00CC43FA"/>
    <w:rsid w:val="00CC4BB2"/>
    <w:rsid w:val="00CC63F1"/>
    <w:rsid w:val="00CD1462"/>
    <w:rsid w:val="00CD3645"/>
    <w:rsid w:val="00CD4635"/>
    <w:rsid w:val="00CD4B4A"/>
    <w:rsid w:val="00CD5AD5"/>
    <w:rsid w:val="00CD5C34"/>
    <w:rsid w:val="00CD72CF"/>
    <w:rsid w:val="00CE0A4C"/>
    <w:rsid w:val="00CE1BE7"/>
    <w:rsid w:val="00CE1DDA"/>
    <w:rsid w:val="00CE2B82"/>
    <w:rsid w:val="00CE42AA"/>
    <w:rsid w:val="00CE610E"/>
    <w:rsid w:val="00CF6E85"/>
    <w:rsid w:val="00CF7AE0"/>
    <w:rsid w:val="00D00C8F"/>
    <w:rsid w:val="00D012F4"/>
    <w:rsid w:val="00D022D9"/>
    <w:rsid w:val="00D025F3"/>
    <w:rsid w:val="00D07DB3"/>
    <w:rsid w:val="00D214DC"/>
    <w:rsid w:val="00D24E61"/>
    <w:rsid w:val="00D357A0"/>
    <w:rsid w:val="00D4096A"/>
    <w:rsid w:val="00D40F45"/>
    <w:rsid w:val="00D44A5B"/>
    <w:rsid w:val="00D5043A"/>
    <w:rsid w:val="00D553FF"/>
    <w:rsid w:val="00D55EB0"/>
    <w:rsid w:val="00D617B3"/>
    <w:rsid w:val="00D76C33"/>
    <w:rsid w:val="00D8268D"/>
    <w:rsid w:val="00D8279B"/>
    <w:rsid w:val="00D84372"/>
    <w:rsid w:val="00D90358"/>
    <w:rsid w:val="00D95F77"/>
    <w:rsid w:val="00DB6921"/>
    <w:rsid w:val="00DC4965"/>
    <w:rsid w:val="00DD11B4"/>
    <w:rsid w:val="00DD5284"/>
    <w:rsid w:val="00E01D47"/>
    <w:rsid w:val="00E136D6"/>
    <w:rsid w:val="00E138C0"/>
    <w:rsid w:val="00E16A22"/>
    <w:rsid w:val="00E176CB"/>
    <w:rsid w:val="00E30D0A"/>
    <w:rsid w:val="00E32F7B"/>
    <w:rsid w:val="00E336BE"/>
    <w:rsid w:val="00E34D62"/>
    <w:rsid w:val="00E36C08"/>
    <w:rsid w:val="00E4068F"/>
    <w:rsid w:val="00E64560"/>
    <w:rsid w:val="00E679D9"/>
    <w:rsid w:val="00E82DB7"/>
    <w:rsid w:val="00E83F46"/>
    <w:rsid w:val="00E9359C"/>
    <w:rsid w:val="00E9480C"/>
    <w:rsid w:val="00E960B2"/>
    <w:rsid w:val="00E96A59"/>
    <w:rsid w:val="00EA1B47"/>
    <w:rsid w:val="00EA7A34"/>
    <w:rsid w:val="00EB0B1D"/>
    <w:rsid w:val="00EB14C7"/>
    <w:rsid w:val="00EB17FA"/>
    <w:rsid w:val="00EC5A6A"/>
    <w:rsid w:val="00EC6AF8"/>
    <w:rsid w:val="00ED6248"/>
    <w:rsid w:val="00EE34E7"/>
    <w:rsid w:val="00EE7E01"/>
    <w:rsid w:val="00EF0199"/>
    <w:rsid w:val="00EF544A"/>
    <w:rsid w:val="00F20BC1"/>
    <w:rsid w:val="00F229ED"/>
    <w:rsid w:val="00F306FA"/>
    <w:rsid w:val="00F31EFC"/>
    <w:rsid w:val="00F31FDE"/>
    <w:rsid w:val="00F34828"/>
    <w:rsid w:val="00F402F5"/>
    <w:rsid w:val="00F4726D"/>
    <w:rsid w:val="00F472EF"/>
    <w:rsid w:val="00F50893"/>
    <w:rsid w:val="00F56A5C"/>
    <w:rsid w:val="00F63810"/>
    <w:rsid w:val="00F712BD"/>
    <w:rsid w:val="00F77612"/>
    <w:rsid w:val="00F77815"/>
    <w:rsid w:val="00F833E4"/>
    <w:rsid w:val="00F85539"/>
    <w:rsid w:val="00F85766"/>
    <w:rsid w:val="00F92D4F"/>
    <w:rsid w:val="00F94471"/>
    <w:rsid w:val="00F94ACE"/>
    <w:rsid w:val="00F94DD2"/>
    <w:rsid w:val="00F961B7"/>
    <w:rsid w:val="00FA6F4A"/>
    <w:rsid w:val="00FB3626"/>
    <w:rsid w:val="00FB4A59"/>
    <w:rsid w:val="00FB7F76"/>
    <w:rsid w:val="00FC00B9"/>
    <w:rsid w:val="00FC156F"/>
    <w:rsid w:val="00FC53C3"/>
    <w:rsid w:val="00FD0397"/>
    <w:rsid w:val="00FD2CE6"/>
    <w:rsid w:val="00FD37F8"/>
    <w:rsid w:val="00FD3EBD"/>
    <w:rsid w:val="00FD5FAB"/>
    <w:rsid w:val="00FE4E38"/>
    <w:rsid w:val="00FE5565"/>
    <w:rsid w:val="00FE7ED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E2C6C"/>
  <w15:docId w15:val="{325BBC63-8BE7-439C-B74B-67025A7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rFonts w:ascii="Arial" w:hAnsi="Arial"/>
      <w:b/>
      <w:color w:val="800000"/>
      <w:sz w:val="48"/>
    </w:rPr>
  </w:style>
  <w:style w:type="paragraph" w:styleId="Heading2">
    <w:name w:val="heading 2"/>
    <w:basedOn w:val="Normal"/>
    <w:next w:val="Normal"/>
    <w:link w:val="Heading2Char"/>
    <w:uiPriority w:val="9"/>
    <w:unhideWhenUsed/>
    <w:qFormat/>
    <w:rsid w:val="009C7B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E21FA"/>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CE42A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UTSBodytext">
    <w:name w:val="UTS Body text"/>
    <w:basedOn w:val="Normal"/>
    <w:pPr>
      <w:spacing w:after="120" w:line="240" w:lineRule="exact"/>
    </w:pPr>
    <w:rPr>
      <w:rFonts w:ascii="Arial" w:hAnsi="Arial"/>
      <w:sz w:val="20"/>
    </w:rPr>
  </w:style>
  <w:style w:type="paragraph" w:customStyle="1" w:styleId="UTSHeading2">
    <w:name w:val="UTS Heading 2"/>
    <w:pPr>
      <w:spacing w:after="120"/>
    </w:pPr>
    <w:rPr>
      <w:rFonts w:ascii="Arial" w:hAnsi="Arial"/>
      <w:b/>
      <w:caps/>
      <w:noProof/>
      <w:sz w:val="32"/>
    </w:rPr>
  </w:style>
  <w:style w:type="paragraph" w:customStyle="1" w:styleId="UTSHeading3">
    <w:name w:val="UTS Heading 3"/>
    <w:rPr>
      <w:rFonts w:ascii="Arial" w:hAnsi="Arial"/>
      <w:caps/>
      <w:noProof/>
      <w:sz w:val="32"/>
    </w:rPr>
  </w:style>
  <w:style w:type="paragraph" w:customStyle="1" w:styleId="UTSHeading1">
    <w:name w:val="UTS Heading 1"/>
    <w:pPr>
      <w:spacing w:after="120"/>
    </w:pPr>
    <w:rPr>
      <w:rFonts w:ascii="Arial" w:hAnsi="Arial"/>
      <w:b/>
      <w:caps/>
      <w:noProof/>
      <w:sz w:val="48"/>
    </w:rPr>
  </w:style>
  <w:style w:type="paragraph" w:customStyle="1" w:styleId="UTSFooter">
    <w:name w:val="UTS Footer"/>
    <w:rPr>
      <w:rFonts w:ascii="Arial" w:hAnsi="Arial"/>
      <w:noProof/>
      <w:sz w:val="14"/>
    </w:rPr>
  </w:style>
  <w:style w:type="paragraph" w:customStyle="1" w:styleId="UTSBodytextbulleted">
    <w:name w:val="UTS Body text bulleted"/>
    <w:basedOn w:val="Normal"/>
    <w:pPr>
      <w:numPr>
        <w:numId w:val="1"/>
      </w:numPr>
      <w:tabs>
        <w:tab w:val="clear" w:pos="862"/>
        <w:tab w:val="num" w:pos="284"/>
      </w:tabs>
      <w:spacing w:after="120" w:line="240" w:lineRule="exact"/>
      <w:ind w:left="284" w:hanging="284"/>
    </w:pPr>
    <w:rPr>
      <w:rFonts w:ascii="Arial" w:hAnsi="Arial"/>
      <w:sz w:val="20"/>
    </w:rPr>
  </w:style>
  <w:style w:type="paragraph" w:customStyle="1" w:styleId="UTSFacultyName">
    <w:name w:val="UTS Faculty Name"/>
    <w:pPr>
      <w:tabs>
        <w:tab w:val="left" w:pos="6880"/>
      </w:tabs>
      <w:spacing w:before="200"/>
    </w:pPr>
    <w:rPr>
      <w:rFonts w:ascii="Arial" w:hAnsi="Arial"/>
      <w:noProof/>
      <w:sz w:val="28"/>
    </w:rPr>
  </w:style>
  <w:style w:type="paragraph" w:styleId="BalloonText">
    <w:name w:val="Balloon Text"/>
    <w:basedOn w:val="Normal"/>
    <w:link w:val="BalloonTextChar"/>
    <w:uiPriority w:val="99"/>
    <w:semiHidden/>
    <w:unhideWhenUsed/>
    <w:rsid w:val="009C7BE2"/>
    <w:rPr>
      <w:rFonts w:ascii="Tahoma" w:hAnsi="Tahoma" w:cs="Tahoma"/>
      <w:sz w:val="16"/>
      <w:szCs w:val="16"/>
    </w:rPr>
  </w:style>
  <w:style w:type="character" w:customStyle="1" w:styleId="BalloonTextChar">
    <w:name w:val="Balloon Text Char"/>
    <w:basedOn w:val="DefaultParagraphFont"/>
    <w:link w:val="BalloonText"/>
    <w:uiPriority w:val="99"/>
    <w:semiHidden/>
    <w:rsid w:val="009C7BE2"/>
    <w:rPr>
      <w:rFonts w:ascii="Tahoma" w:hAnsi="Tahoma" w:cs="Tahoma"/>
      <w:sz w:val="16"/>
      <w:szCs w:val="16"/>
    </w:rPr>
  </w:style>
  <w:style w:type="character" w:customStyle="1" w:styleId="Heading2Char">
    <w:name w:val="Heading 2 Char"/>
    <w:basedOn w:val="DefaultParagraphFont"/>
    <w:link w:val="Heading2"/>
    <w:uiPriority w:val="9"/>
    <w:rsid w:val="009C7BE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561B7A"/>
    <w:rPr>
      <w:color w:val="0000FF"/>
      <w:u w:val="single"/>
    </w:rPr>
  </w:style>
  <w:style w:type="table" w:styleId="TableGrid">
    <w:name w:val="Table Grid"/>
    <w:basedOn w:val="TableNormal"/>
    <w:uiPriority w:val="59"/>
    <w:rsid w:val="008B45E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40D91"/>
    <w:rPr>
      <w:color w:val="800080" w:themeColor="followedHyperlink"/>
      <w:u w:val="single"/>
    </w:rPr>
  </w:style>
  <w:style w:type="character" w:styleId="UnresolvedMention">
    <w:name w:val="Unresolved Mention"/>
    <w:basedOn w:val="DefaultParagraphFont"/>
    <w:uiPriority w:val="99"/>
    <w:semiHidden/>
    <w:unhideWhenUsed/>
    <w:rsid w:val="004013BD"/>
    <w:rPr>
      <w:color w:val="605E5C"/>
      <w:shd w:val="clear" w:color="auto" w:fill="E1DFDD"/>
    </w:rPr>
  </w:style>
  <w:style w:type="character" w:customStyle="1" w:styleId="FooterChar">
    <w:name w:val="Footer Char"/>
    <w:basedOn w:val="DefaultParagraphFont"/>
    <w:link w:val="Footer"/>
    <w:uiPriority w:val="99"/>
    <w:rsid w:val="0009572E"/>
    <w:rPr>
      <w:sz w:val="24"/>
    </w:rPr>
  </w:style>
  <w:style w:type="paragraph" w:styleId="ListParagraph">
    <w:name w:val="List Paragraph"/>
    <w:basedOn w:val="Normal"/>
    <w:uiPriority w:val="34"/>
    <w:qFormat/>
    <w:rsid w:val="00255903"/>
    <w:pPr>
      <w:ind w:left="720"/>
      <w:contextualSpacing/>
    </w:pPr>
  </w:style>
  <w:style w:type="paragraph" w:styleId="TOCHeading">
    <w:name w:val="TOC Heading"/>
    <w:basedOn w:val="Heading1"/>
    <w:next w:val="Normal"/>
    <w:uiPriority w:val="39"/>
    <w:unhideWhenUsed/>
    <w:qFormat/>
    <w:rsid w:val="007B516D"/>
    <w:pPr>
      <w:keepLines/>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7B516D"/>
    <w:pPr>
      <w:spacing w:after="100"/>
    </w:pPr>
  </w:style>
  <w:style w:type="paragraph" w:styleId="TOC2">
    <w:name w:val="toc 2"/>
    <w:basedOn w:val="Normal"/>
    <w:next w:val="Normal"/>
    <w:autoRedefine/>
    <w:uiPriority w:val="39"/>
    <w:unhideWhenUsed/>
    <w:rsid w:val="007B516D"/>
    <w:pPr>
      <w:spacing w:after="100"/>
      <w:ind w:left="240"/>
    </w:pPr>
  </w:style>
  <w:style w:type="character" w:customStyle="1" w:styleId="Heading3Char">
    <w:name w:val="Heading 3 Char"/>
    <w:basedOn w:val="DefaultParagraphFont"/>
    <w:link w:val="Heading3"/>
    <w:uiPriority w:val="9"/>
    <w:rsid w:val="006E21F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CE42AA"/>
    <w:rPr>
      <w:rFonts w:asciiTheme="majorHAnsi" w:eastAsiaTheme="majorEastAsia" w:hAnsiTheme="majorHAnsi" w:cstheme="majorBidi"/>
      <w:i/>
      <w:iCs/>
      <w:color w:val="365F91" w:themeColor="accent1" w:themeShade="BF"/>
      <w:sz w:val="24"/>
    </w:rPr>
  </w:style>
  <w:style w:type="paragraph" w:styleId="Caption">
    <w:name w:val="caption"/>
    <w:basedOn w:val="Normal"/>
    <w:next w:val="Normal"/>
    <w:uiPriority w:val="35"/>
    <w:unhideWhenUsed/>
    <w:qFormat/>
    <w:rsid w:val="001D5732"/>
    <w:pPr>
      <w:spacing w:after="200"/>
    </w:pPr>
    <w:rPr>
      <w:i/>
      <w:iCs/>
      <w:color w:val="1F497D" w:themeColor="text2"/>
      <w:sz w:val="18"/>
      <w:szCs w:val="18"/>
    </w:rPr>
  </w:style>
  <w:style w:type="paragraph" w:styleId="HTMLPreformatted">
    <w:name w:val="HTML Preformatted"/>
    <w:basedOn w:val="Normal"/>
    <w:link w:val="HTMLPreformattedChar"/>
    <w:uiPriority w:val="99"/>
    <w:semiHidden/>
    <w:unhideWhenUsed/>
    <w:rsid w:val="00AD6688"/>
    <w:rPr>
      <w:rFonts w:ascii="Consolas" w:hAnsi="Consolas"/>
      <w:sz w:val="20"/>
    </w:rPr>
  </w:style>
  <w:style w:type="character" w:customStyle="1" w:styleId="HTMLPreformattedChar">
    <w:name w:val="HTML Preformatted Char"/>
    <w:basedOn w:val="DefaultParagraphFont"/>
    <w:link w:val="HTMLPreformatted"/>
    <w:uiPriority w:val="99"/>
    <w:semiHidden/>
    <w:rsid w:val="00AD6688"/>
    <w:rPr>
      <w:rFonts w:ascii="Consolas" w:hAnsi="Consolas"/>
    </w:rPr>
  </w:style>
  <w:style w:type="character" w:styleId="PlaceholderText">
    <w:name w:val="Placeholder Text"/>
    <w:basedOn w:val="DefaultParagraphFont"/>
    <w:uiPriority w:val="99"/>
    <w:semiHidden/>
    <w:rsid w:val="00FD37F8"/>
    <w:rPr>
      <w:color w:val="666666"/>
    </w:rPr>
  </w:style>
  <w:style w:type="table" w:styleId="TableGridLight">
    <w:name w:val="Grid Table Light"/>
    <w:basedOn w:val="TableNormal"/>
    <w:uiPriority w:val="40"/>
    <w:rsid w:val="00787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3635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59650">
      <w:bodyDiv w:val="1"/>
      <w:marLeft w:val="0"/>
      <w:marRight w:val="0"/>
      <w:marTop w:val="0"/>
      <w:marBottom w:val="0"/>
      <w:divBdr>
        <w:top w:val="none" w:sz="0" w:space="0" w:color="auto"/>
        <w:left w:val="none" w:sz="0" w:space="0" w:color="auto"/>
        <w:bottom w:val="none" w:sz="0" w:space="0" w:color="auto"/>
        <w:right w:val="none" w:sz="0" w:space="0" w:color="auto"/>
      </w:divBdr>
    </w:div>
    <w:div w:id="1370762353">
      <w:bodyDiv w:val="1"/>
      <w:marLeft w:val="0"/>
      <w:marRight w:val="0"/>
      <w:marTop w:val="0"/>
      <w:marBottom w:val="0"/>
      <w:divBdr>
        <w:top w:val="none" w:sz="0" w:space="0" w:color="auto"/>
        <w:left w:val="none" w:sz="0" w:space="0" w:color="auto"/>
        <w:bottom w:val="none" w:sz="0" w:space="0" w:color="auto"/>
        <w:right w:val="none" w:sz="0" w:space="0" w:color="auto"/>
      </w:divBdr>
    </w:div>
    <w:div w:id="1447386885">
      <w:bodyDiv w:val="1"/>
      <w:marLeft w:val="0"/>
      <w:marRight w:val="0"/>
      <w:marTop w:val="0"/>
      <w:marBottom w:val="0"/>
      <w:divBdr>
        <w:top w:val="none" w:sz="0" w:space="0" w:color="auto"/>
        <w:left w:val="none" w:sz="0" w:space="0" w:color="auto"/>
        <w:bottom w:val="none" w:sz="0" w:space="0" w:color="auto"/>
        <w:right w:val="none" w:sz="0" w:space="0" w:color="auto"/>
      </w:divBdr>
    </w:div>
    <w:div w:id="1663195085">
      <w:bodyDiv w:val="1"/>
      <w:marLeft w:val="0"/>
      <w:marRight w:val="0"/>
      <w:marTop w:val="0"/>
      <w:marBottom w:val="0"/>
      <w:divBdr>
        <w:top w:val="none" w:sz="0" w:space="0" w:color="auto"/>
        <w:left w:val="none" w:sz="0" w:space="0" w:color="auto"/>
        <w:bottom w:val="none" w:sz="0" w:space="0" w:color="auto"/>
        <w:right w:val="none" w:sz="0" w:space="0" w:color="auto"/>
      </w:divBdr>
    </w:div>
    <w:div w:id="1715621456">
      <w:bodyDiv w:val="1"/>
      <w:marLeft w:val="0"/>
      <w:marRight w:val="0"/>
      <w:marTop w:val="0"/>
      <w:marBottom w:val="0"/>
      <w:divBdr>
        <w:top w:val="none" w:sz="0" w:space="0" w:color="auto"/>
        <w:left w:val="none" w:sz="0" w:space="0" w:color="auto"/>
        <w:bottom w:val="none" w:sz="0" w:space="0" w:color="auto"/>
        <w:right w:val="none" w:sz="0" w:space="0" w:color="auto"/>
      </w:divBdr>
    </w:div>
    <w:div w:id="1938102371">
      <w:bodyDiv w:val="1"/>
      <w:marLeft w:val="0"/>
      <w:marRight w:val="0"/>
      <w:marTop w:val="0"/>
      <w:marBottom w:val="0"/>
      <w:divBdr>
        <w:top w:val="none" w:sz="0" w:space="0" w:color="auto"/>
        <w:left w:val="none" w:sz="0" w:space="0" w:color="auto"/>
        <w:bottom w:val="none" w:sz="0" w:space="0" w:color="auto"/>
        <w:right w:val="none" w:sz="0" w:space="0" w:color="auto"/>
      </w:divBdr>
    </w:div>
    <w:div w:id="21252214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www.gsu.uts.edu.au/policies/assessment-coursework.html" TargetMode="External"/><Relationship Id="rId3" Type="http://schemas.openxmlformats.org/officeDocument/2006/relationships/customXml" Target="../customXml/item3.xml"/><Relationship Id="rId21" Type="http://schemas.openxmlformats.org/officeDocument/2006/relationships/hyperlink" Target="https://doi.org/10.1109/TSSC.1968.300136"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uts.edu.au/current-students/support/helps/about-help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lib.uts.edu.au/help/referencing" TargetMode="External"/><Relationship Id="rId20" Type="http://schemas.openxmlformats.org/officeDocument/2006/relationships/hyperlink" Target="https://doi.org/10.1007/BF0138639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inley.Ellis@student.uts.edu.au"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uts.edu.au/sites/default/files/FEIT%20Student%20Guide.pdf"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www.plainenglish.co.uk/free-guide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4135\Downloads\UTS%20Lecture%20notes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eyDocument xmlns="599cdadb-518c-4a4c-85ba-dbf7adc631b4">No</KeyDocument>
    <n7b07abd204a4b3c8743921084ee4455 xmlns="eed576b4-51ef-4fde-88aa-d1998b7e86ab" xsi:nil="true"/>
    <PublishingExpirationDate xmlns="http://schemas.microsoft.com/sharepoint/v3" xsi:nil="true"/>
    <Document_x0020_Type xmlns="420b5d22-3341-4f60-b4d6-57d88f13fbf6">Agenda</Document_x0020_Type>
    <PublishingStartDate xmlns="http://schemas.microsoft.com/sharepoint/v3" xsi:nil="true"/>
    <TaxCatchAll xmlns="420b5d22-3341-4f60-b4d6-57d88f13fbf6"/>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7A8468A96921419EC8CB9BF791CD1B" ma:contentTypeVersion="3" ma:contentTypeDescription="Create a new document." ma:contentTypeScope="" ma:versionID="8e09059436c6d1085ff2e74b3772b035">
  <xsd:schema xmlns:xsd="http://www.w3.org/2001/XMLSchema" xmlns:xs="http://www.w3.org/2001/XMLSchema" xmlns:p="http://schemas.microsoft.com/office/2006/metadata/properties" xmlns:ns1="http://schemas.microsoft.com/sharepoint/v3" xmlns:ns2="eed576b4-51ef-4fde-88aa-d1998b7e86ab" xmlns:ns3="420b5d22-3341-4f60-b4d6-57d88f13fbf6" xmlns:ns4="599cdadb-518c-4a4c-85ba-dbf7adc631b4" targetNamespace="http://schemas.microsoft.com/office/2006/metadata/properties" ma:root="true" ma:fieldsID="ed8dc5b1fb6572d465f2cc67d2746df9" ns1:_="" ns2:_="" ns3:_="" ns4:_="">
    <xsd:import namespace="http://schemas.microsoft.com/sharepoint/v3"/>
    <xsd:import namespace="eed576b4-51ef-4fde-88aa-d1998b7e86ab"/>
    <xsd:import namespace="420b5d22-3341-4f60-b4d6-57d88f13fbf6"/>
    <xsd:import namespace="599cdadb-518c-4a4c-85ba-dbf7adc631b4"/>
    <xsd:element name="properties">
      <xsd:complexType>
        <xsd:sequence>
          <xsd:element name="documentManagement">
            <xsd:complexType>
              <xsd:all>
                <xsd:element ref="ns1:PublishingStartDate" minOccurs="0"/>
                <xsd:element ref="ns1:PublishingExpirationDate" minOccurs="0"/>
                <xsd:element ref="ns2:n7b07abd204a4b3c8743921084ee4455" minOccurs="0"/>
                <xsd:element ref="ns3:TaxCatchAll" minOccurs="0"/>
                <xsd:element ref="ns4:KeyDocument" minOccurs="0"/>
                <xsd:element ref="ns3:Documen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d576b4-51ef-4fde-88aa-d1998b7e86ab" elementFormDefault="qualified">
    <xsd:import namespace="http://schemas.microsoft.com/office/2006/documentManagement/types"/>
    <xsd:import namespace="http://schemas.microsoft.com/office/infopath/2007/PartnerControls"/>
    <xsd:element name="n7b07abd204a4b3c8743921084ee4455" ma:index="10" nillable="true" ma:displayName="myaudience_0" ma:hidden="true" ma:internalName="n7b07abd204a4b3c8743921084ee4455">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0b5d22-3341-4f60-b4d6-57d88f13fbf6"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4553cfad-a826-4f39-a88c-0650d3dda480}" ma:internalName="TaxCatchAll" ma:showField="CatchAllData" ma:web="b2ce3108-d608-492b-b71d-3b8d517a71f6">
      <xsd:complexType>
        <xsd:complexContent>
          <xsd:extension base="dms:MultiChoiceLookup">
            <xsd:sequence>
              <xsd:element name="Value" type="dms:Lookup" maxOccurs="unbounded" minOccurs="0" nillable="true"/>
            </xsd:sequence>
          </xsd:extension>
        </xsd:complexContent>
      </xsd:complexType>
    </xsd:element>
    <xsd:element name="Document_x0020_Type" ma:index="13" nillable="true" ma:displayName="Document Type" ma:default="Agenda" ma:format="Dropdown" ma:internalName="Document_x0020_Type" ma:readOnly="false">
      <xsd:simpleType>
        <xsd:restriction base="dms:Choice">
          <xsd:enumeration value="Agenda"/>
          <xsd:enumeration value="Architecture"/>
          <xsd:enumeration value="Business Case"/>
          <xsd:enumeration value="Communication Plan"/>
          <xsd:enumeration value="Design"/>
          <xsd:enumeration value="Diagram"/>
          <xsd:enumeration value="EOI"/>
          <xsd:enumeration value="General"/>
          <xsd:enumeration value="Implementation"/>
          <xsd:enumeration value="Invoice"/>
          <xsd:enumeration value="Issues Log"/>
          <xsd:enumeration value="Minutes"/>
          <xsd:enumeration value="Other"/>
          <xsd:enumeration value="PND"/>
          <xsd:enumeration value="Policy"/>
          <xsd:enumeration value="Presentation"/>
          <xsd:enumeration value="Project Plan"/>
          <xsd:enumeration value="Purchase Order"/>
          <xsd:enumeration value="Requirements"/>
          <xsd:enumeration value="Risk Log"/>
          <xsd:enumeration value="Scoping"/>
          <xsd:enumeration value="Status Report"/>
          <xsd:enumeration value="Tender"/>
          <xsd:enumeration value="Terms of Reference"/>
          <xsd:enumeration value="Testing"/>
        </xsd:restriction>
      </xsd:simpleType>
    </xsd:element>
  </xsd:schema>
  <xsd:schema xmlns:xsd="http://www.w3.org/2001/XMLSchema" xmlns:xs="http://www.w3.org/2001/XMLSchema" xmlns:dms="http://schemas.microsoft.com/office/2006/documentManagement/types" xmlns:pc="http://schemas.microsoft.com/office/infopath/2007/PartnerControls" targetNamespace="599cdadb-518c-4a4c-85ba-dbf7adc631b4" elementFormDefault="qualified">
    <xsd:import namespace="http://schemas.microsoft.com/office/2006/documentManagement/types"/>
    <xsd:import namespace="http://schemas.microsoft.com/office/infopath/2007/PartnerControls"/>
    <xsd:element name="KeyDocument" ma:index="12" nillable="true" ma:displayName="KeyDocument" ma:default="No" ma:format="Dropdown" ma:internalName="KeyDocument" ma:readOnly="false">
      <xsd:simpleType>
        <xsd:restriction base="dms:Choice">
          <xsd:enumeration value="No"/>
          <xsd:enumeration value="Y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EB07B8-A871-4052-983A-0EDE95CB2779}">
  <ds:schemaRefs>
    <ds:schemaRef ds:uri="http://schemas.microsoft.com/office/2006/metadata/properties"/>
    <ds:schemaRef ds:uri="http://schemas.microsoft.com/office/infopath/2007/PartnerControls"/>
    <ds:schemaRef ds:uri="599cdadb-518c-4a4c-85ba-dbf7adc631b4"/>
    <ds:schemaRef ds:uri="eed576b4-51ef-4fde-88aa-d1998b7e86ab"/>
    <ds:schemaRef ds:uri="http://schemas.microsoft.com/sharepoint/v3"/>
    <ds:schemaRef ds:uri="420b5d22-3341-4f60-b4d6-57d88f13fbf6"/>
  </ds:schemaRefs>
</ds:datastoreItem>
</file>

<file path=customXml/itemProps2.xml><?xml version="1.0" encoding="utf-8"?>
<ds:datastoreItem xmlns:ds="http://schemas.openxmlformats.org/officeDocument/2006/customXml" ds:itemID="{406414B0-3F0B-479C-8EA2-FDEDCB93AF27}">
  <ds:schemaRefs>
    <ds:schemaRef ds:uri="http://schemas.openxmlformats.org/officeDocument/2006/bibliography"/>
  </ds:schemaRefs>
</ds:datastoreItem>
</file>

<file path=customXml/itemProps3.xml><?xml version="1.0" encoding="utf-8"?>
<ds:datastoreItem xmlns:ds="http://schemas.openxmlformats.org/officeDocument/2006/customXml" ds:itemID="{69B96D5B-8A15-437D-9C1A-88BF09EE8B43}">
  <ds:schemaRefs>
    <ds:schemaRef ds:uri="http://schemas.microsoft.com/sharepoint/v3/contenttype/forms"/>
  </ds:schemaRefs>
</ds:datastoreItem>
</file>

<file path=customXml/itemProps4.xml><?xml version="1.0" encoding="utf-8"?>
<ds:datastoreItem xmlns:ds="http://schemas.openxmlformats.org/officeDocument/2006/customXml" ds:itemID="{C45E8554-5B65-4B20-8BCC-DCBD8919F0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ed576b4-51ef-4fde-88aa-d1998b7e86ab"/>
    <ds:schemaRef ds:uri="420b5d22-3341-4f60-b4d6-57d88f13fbf6"/>
    <ds:schemaRef ds:uri="599cdadb-518c-4a4c-85ba-dbf7adc63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UTS Lecture notes2015</Template>
  <TotalTime>6645</TotalTime>
  <Pages>15</Pages>
  <Words>4532</Words>
  <Characters>25837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LECTURER: (UTS BODY TEXT)</vt:lpstr>
    </vt:vector>
  </TitlesOfParts>
  <Company>University of Technology, Sydney</Company>
  <LinksUpToDate>false</LinksUpToDate>
  <CharactersWithSpaces>30309</CharactersWithSpaces>
  <SharedDoc>false</SharedDoc>
  <HLinks>
    <vt:vector size="6" baseType="variant">
      <vt:variant>
        <vt:i4>8323128</vt:i4>
      </vt:variant>
      <vt:variant>
        <vt:i4>1870</vt:i4>
      </vt:variant>
      <vt:variant>
        <vt:i4>1025</vt:i4>
      </vt:variant>
      <vt:variant>
        <vt:i4>1</vt:i4>
      </vt:variant>
      <vt:variant>
        <vt:lpwstr>::::::Documents:1. KATHRYN FOLEY -DO NOT DELETE:5. FONTS, LOGOS, MAPS:2. UTS 2K LOGOS PACKAGE:PC UTS LOGOS - WIndows Formats:UTS logo black PC.bmp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(UTS BODY TEXT)</dc:title>
  <dc:creator>Peter Stewart</dc:creator>
  <cp:lastModifiedBy>Finley Ellis</cp:lastModifiedBy>
  <cp:revision>242</cp:revision>
  <cp:lastPrinted>2005-07-23T09:50:00Z</cp:lastPrinted>
  <dcterms:created xsi:type="dcterms:W3CDTF">2026-09-21T05:47:00Z</dcterms:created>
  <dcterms:modified xsi:type="dcterms:W3CDTF">2026-09-30T09:38:00Z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0x010100D07A8468A96921419EC8CB9BF791CD1B</vt:lpwstr>
  </property>
</Properties>
</file>